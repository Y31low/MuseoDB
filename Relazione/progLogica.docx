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DA77AE" w14:textId="2559CAC6" w:rsidR="008A2A47" w:rsidRDefault="00E42F64">
      <w:pPr>
        <w:jc w:val="center"/>
        <w:rPr>
          <w:rFonts w:ascii="EasyReading" w:hAnsi="EasyReading" w:hint="eastAsia"/>
          <w:b/>
          <w:sz w:val="36"/>
          <w:szCs w:val="44"/>
        </w:rPr>
      </w:pPr>
      <w:r>
        <w:rPr>
          <w:rFonts w:ascii="EasyReading" w:hAnsi="EasyReading"/>
          <w:b/>
          <w:sz w:val="36"/>
          <w:szCs w:val="44"/>
        </w:rPr>
        <w:t>PROGETTAZIONE LOGICA</w:t>
      </w:r>
    </w:p>
    <w:p w14:paraId="372E3E3B" w14:textId="77777777" w:rsidR="008A2A47" w:rsidRDefault="00E42F64">
      <w:pPr>
        <w:pStyle w:val="Titolo1"/>
      </w:pPr>
      <w:r>
        <w:t>2.1. Tavola dei volumi</w:t>
      </w:r>
    </w:p>
    <w:tbl>
      <w:tblPr>
        <w:tblW w:w="96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955"/>
        <w:gridCol w:w="2265"/>
        <w:gridCol w:w="4425"/>
      </w:tblGrid>
      <w:tr w:rsidR="008A2A47" w14:paraId="5304F224" w14:textId="77777777" w:rsidTr="008B1056">
        <w:tblPrEx>
          <w:tblCellMar>
            <w:top w:w="0" w:type="dxa"/>
            <w:bottom w:w="0" w:type="dxa"/>
          </w:tblCellMar>
        </w:tblPrEx>
        <w:tc>
          <w:tcPr>
            <w:tcW w:w="295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4162631" w14:textId="77777777" w:rsidR="008A2A47" w:rsidRDefault="00E42F64">
            <w:pPr>
              <w:pStyle w:val="TableContents"/>
              <w:jc w:val="both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Concetto</w:t>
            </w:r>
          </w:p>
          <w:p w14:paraId="60C3E796" w14:textId="77777777" w:rsidR="008A2A47" w:rsidRDefault="008A2A47">
            <w:pPr>
              <w:pStyle w:val="TableContents"/>
              <w:jc w:val="both"/>
              <w:rPr>
                <w:b/>
                <w:bCs/>
                <w:sz w:val="24"/>
              </w:rPr>
            </w:pPr>
          </w:p>
        </w:tc>
        <w:tc>
          <w:tcPr>
            <w:tcW w:w="226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69851C3" w14:textId="77777777" w:rsidR="008A2A47" w:rsidRDefault="00E42F64">
            <w:pPr>
              <w:pStyle w:val="TableContents"/>
              <w:jc w:val="both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Tipo</w:t>
            </w:r>
          </w:p>
          <w:p w14:paraId="2C8591BD" w14:textId="77777777" w:rsidR="008A2A47" w:rsidRDefault="008A2A47">
            <w:pPr>
              <w:pStyle w:val="TableContents"/>
              <w:jc w:val="both"/>
              <w:rPr>
                <w:b/>
                <w:bCs/>
                <w:sz w:val="24"/>
              </w:rPr>
            </w:pPr>
          </w:p>
        </w:tc>
        <w:tc>
          <w:tcPr>
            <w:tcW w:w="442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B34C8B8" w14:textId="77777777" w:rsidR="008A2A47" w:rsidRDefault="00E42F64">
            <w:pPr>
              <w:pStyle w:val="TableContents"/>
              <w:jc w:val="both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Volume</w:t>
            </w:r>
          </w:p>
        </w:tc>
      </w:tr>
      <w:tr w:rsidR="008A2A47" w14:paraId="5888C576" w14:textId="77777777" w:rsidTr="008B1056">
        <w:tblPrEx>
          <w:tblCellMar>
            <w:top w:w="0" w:type="dxa"/>
            <w:bottom w:w="0" w:type="dxa"/>
          </w:tblCellMar>
        </w:tblPrEx>
        <w:tc>
          <w:tcPr>
            <w:tcW w:w="295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FCA2ADD" w14:textId="2161588C" w:rsidR="008A2A47" w:rsidRDefault="008B1056">
            <w:pPr>
              <w:pStyle w:val="TableContents"/>
              <w:jc w:val="both"/>
              <w:rPr>
                <w:sz w:val="24"/>
              </w:rPr>
            </w:pPr>
            <w:r>
              <w:rPr>
                <w:sz w:val="24"/>
              </w:rPr>
              <w:t>Persona</w:t>
            </w:r>
          </w:p>
        </w:tc>
        <w:tc>
          <w:tcPr>
            <w:tcW w:w="226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9DB4DAF" w14:textId="34F13BFD" w:rsidR="008A2A47" w:rsidRDefault="008B1056">
            <w:pPr>
              <w:pStyle w:val="TableContents"/>
              <w:jc w:val="both"/>
              <w:rPr>
                <w:sz w:val="24"/>
              </w:rPr>
            </w:pPr>
            <w:r>
              <w:rPr>
                <w:sz w:val="24"/>
              </w:rPr>
              <w:t>E</w:t>
            </w:r>
          </w:p>
        </w:tc>
        <w:tc>
          <w:tcPr>
            <w:tcW w:w="442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D3FED8B" w14:textId="6EE4145F" w:rsidR="008A2A47" w:rsidRDefault="008B1056">
            <w:pPr>
              <w:pStyle w:val="TableContents"/>
              <w:jc w:val="both"/>
              <w:rPr>
                <w:sz w:val="24"/>
              </w:rPr>
            </w:pPr>
            <w:r>
              <w:rPr>
                <w:sz w:val="24"/>
              </w:rPr>
              <w:t>100000</w:t>
            </w:r>
            <w:r w:rsidR="00DC7338">
              <w:rPr>
                <w:sz w:val="24"/>
              </w:rPr>
              <w:t>0</w:t>
            </w:r>
          </w:p>
        </w:tc>
      </w:tr>
      <w:tr w:rsidR="008A2A47" w14:paraId="703D9DC2" w14:textId="77777777" w:rsidTr="008B1056">
        <w:tblPrEx>
          <w:tblCellMar>
            <w:top w:w="0" w:type="dxa"/>
            <w:bottom w:w="0" w:type="dxa"/>
          </w:tblCellMar>
        </w:tblPrEx>
        <w:tc>
          <w:tcPr>
            <w:tcW w:w="295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0C2326" w14:textId="4511D3F5" w:rsidR="008A2A47" w:rsidRDefault="008B1056">
            <w:pPr>
              <w:pStyle w:val="TableContents"/>
              <w:jc w:val="both"/>
              <w:rPr>
                <w:sz w:val="24"/>
              </w:rPr>
            </w:pPr>
            <w:r>
              <w:rPr>
                <w:sz w:val="24"/>
              </w:rPr>
              <w:t>Utente</w:t>
            </w:r>
          </w:p>
        </w:tc>
        <w:tc>
          <w:tcPr>
            <w:tcW w:w="226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6AD3621" w14:textId="1CD2EB77" w:rsidR="008A2A47" w:rsidRDefault="008B1056">
            <w:pPr>
              <w:pStyle w:val="TableContents"/>
              <w:jc w:val="both"/>
              <w:rPr>
                <w:sz w:val="24"/>
              </w:rPr>
            </w:pPr>
            <w:r>
              <w:rPr>
                <w:sz w:val="24"/>
              </w:rPr>
              <w:t>E</w:t>
            </w:r>
          </w:p>
        </w:tc>
        <w:tc>
          <w:tcPr>
            <w:tcW w:w="442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E027B35" w14:textId="3EEE7507" w:rsidR="008A2A47" w:rsidRDefault="008B1056">
            <w:pPr>
              <w:pStyle w:val="TableContents"/>
              <w:jc w:val="both"/>
              <w:rPr>
                <w:sz w:val="24"/>
              </w:rPr>
            </w:pPr>
            <w:r>
              <w:rPr>
                <w:sz w:val="24"/>
              </w:rPr>
              <w:t>80000</w:t>
            </w:r>
            <w:r w:rsidR="00DC7338">
              <w:rPr>
                <w:sz w:val="24"/>
              </w:rPr>
              <w:t>0</w:t>
            </w:r>
          </w:p>
        </w:tc>
      </w:tr>
      <w:tr w:rsidR="008A2A47" w14:paraId="5247D22D" w14:textId="77777777" w:rsidTr="008B1056">
        <w:tblPrEx>
          <w:tblCellMar>
            <w:top w:w="0" w:type="dxa"/>
            <w:bottom w:w="0" w:type="dxa"/>
          </w:tblCellMar>
        </w:tblPrEx>
        <w:tc>
          <w:tcPr>
            <w:tcW w:w="295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6D9FEE9" w14:textId="7AC3590A" w:rsidR="008A2A47" w:rsidRDefault="008B1056">
            <w:pPr>
              <w:pStyle w:val="TableContents"/>
              <w:jc w:val="both"/>
              <w:rPr>
                <w:sz w:val="24"/>
              </w:rPr>
            </w:pPr>
            <w:r>
              <w:rPr>
                <w:sz w:val="24"/>
              </w:rPr>
              <w:t>Curatore</w:t>
            </w:r>
          </w:p>
        </w:tc>
        <w:tc>
          <w:tcPr>
            <w:tcW w:w="226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414E59E" w14:textId="333BD5CF" w:rsidR="008A2A47" w:rsidRDefault="008B1056">
            <w:pPr>
              <w:pStyle w:val="TableContents"/>
              <w:jc w:val="both"/>
              <w:rPr>
                <w:sz w:val="24"/>
              </w:rPr>
            </w:pPr>
            <w:r>
              <w:rPr>
                <w:sz w:val="24"/>
              </w:rPr>
              <w:t>E</w:t>
            </w:r>
          </w:p>
        </w:tc>
        <w:tc>
          <w:tcPr>
            <w:tcW w:w="442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0B9C858" w14:textId="33E1A66B" w:rsidR="008A2A47" w:rsidRDefault="008B1056">
            <w:pPr>
              <w:pStyle w:val="TableContents"/>
              <w:jc w:val="both"/>
              <w:rPr>
                <w:sz w:val="24"/>
              </w:rPr>
            </w:pPr>
            <w:r>
              <w:rPr>
                <w:sz w:val="24"/>
              </w:rPr>
              <w:t>500</w:t>
            </w:r>
          </w:p>
        </w:tc>
      </w:tr>
      <w:tr w:rsidR="008B1056" w14:paraId="08811510" w14:textId="77777777" w:rsidTr="008B1056">
        <w:tblPrEx>
          <w:tblCellMar>
            <w:top w:w="0" w:type="dxa"/>
            <w:bottom w:w="0" w:type="dxa"/>
          </w:tblCellMar>
        </w:tblPrEx>
        <w:tc>
          <w:tcPr>
            <w:tcW w:w="295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55554D6" w14:textId="429E457E" w:rsidR="008B1056" w:rsidRDefault="008B1056">
            <w:pPr>
              <w:pStyle w:val="TableContents"/>
              <w:jc w:val="both"/>
              <w:rPr>
                <w:sz w:val="24"/>
              </w:rPr>
            </w:pPr>
            <w:r>
              <w:rPr>
                <w:sz w:val="24"/>
              </w:rPr>
              <w:t>Gruppo</w:t>
            </w:r>
          </w:p>
        </w:tc>
        <w:tc>
          <w:tcPr>
            <w:tcW w:w="226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5A44446" w14:textId="4CDCBB3B" w:rsidR="008B1056" w:rsidRDefault="008B1056">
            <w:pPr>
              <w:pStyle w:val="TableContents"/>
              <w:jc w:val="both"/>
              <w:rPr>
                <w:sz w:val="24"/>
              </w:rPr>
            </w:pPr>
            <w:r>
              <w:rPr>
                <w:sz w:val="24"/>
              </w:rPr>
              <w:t>E</w:t>
            </w:r>
          </w:p>
        </w:tc>
        <w:tc>
          <w:tcPr>
            <w:tcW w:w="442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9DC038C" w14:textId="5A9633A0" w:rsidR="008B1056" w:rsidRDefault="008B1056">
            <w:pPr>
              <w:pStyle w:val="TableContents"/>
              <w:jc w:val="both"/>
              <w:rPr>
                <w:sz w:val="24"/>
              </w:rPr>
            </w:pPr>
            <w:r>
              <w:rPr>
                <w:sz w:val="24"/>
              </w:rPr>
              <w:t>200</w:t>
            </w:r>
          </w:p>
        </w:tc>
      </w:tr>
      <w:tr w:rsidR="008B1056" w14:paraId="778736AF" w14:textId="77777777" w:rsidTr="008B1056">
        <w:tblPrEx>
          <w:tblCellMar>
            <w:top w:w="0" w:type="dxa"/>
            <w:bottom w:w="0" w:type="dxa"/>
          </w:tblCellMar>
        </w:tblPrEx>
        <w:tc>
          <w:tcPr>
            <w:tcW w:w="295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604A6D9" w14:textId="36E6F08C" w:rsidR="008B1056" w:rsidRDefault="008B1056">
            <w:pPr>
              <w:pStyle w:val="TableContents"/>
              <w:jc w:val="both"/>
              <w:rPr>
                <w:sz w:val="24"/>
              </w:rPr>
            </w:pPr>
            <w:r>
              <w:rPr>
                <w:sz w:val="24"/>
              </w:rPr>
              <w:t>Domande</w:t>
            </w:r>
          </w:p>
        </w:tc>
        <w:tc>
          <w:tcPr>
            <w:tcW w:w="226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B81AC26" w14:textId="54A70C57" w:rsidR="008B1056" w:rsidRDefault="008B1056">
            <w:pPr>
              <w:pStyle w:val="TableContents"/>
              <w:jc w:val="both"/>
              <w:rPr>
                <w:sz w:val="24"/>
              </w:rPr>
            </w:pPr>
            <w:r>
              <w:rPr>
                <w:sz w:val="24"/>
              </w:rPr>
              <w:t>E</w:t>
            </w:r>
          </w:p>
        </w:tc>
        <w:tc>
          <w:tcPr>
            <w:tcW w:w="442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8B5F50F" w14:textId="60D76B2D" w:rsidR="008B1056" w:rsidRDefault="008B1056">
            <w:pPr>
              <w:pStyle w:val="TableContents"/>
              <w:jc w:val="both"/>
              <w:rPr>
                <w:sz w:val="24"/>
              </w:rPr>
            </w:pPr>
            <w:r>
              <w:rPr>
                <w:sz w:val="24"/>
              </w:rPr>
              <w:t>10000</w:t>
            </w:r>
          </w:p>
        </w:tc>
      </w:tr>
      <w:tr w:rsidR="008B1056" w14:paraId="1CAE4EE7" w14:textId="77777777" w:rsidTr="008B1056">
        <w:tblPrEx>
          <w:tblCellMar>
            <w:top w:w="0" w:type="dxa"/>
            <w:bottom w:w="0" w:type="dxa"/>
          </w:tblCellMar>
        </w:tblPrEx>
        <w:tc>
          <w:tcPr>
            <w:tcW w:w="295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87CB333" w14:textId="4F7ED8B8" w:rsidR="008B1056" w:rsidRDefault="008B1056">
            <w:pPr>
              <w:pStyle w:val="TableContents"/>
              <w:jc w:val="both"/>
              <w:rPr>
                <w:sz w:val="24"/>
              </w:rPr>
            </w:pPr>
            <w:r>
              <w:rPr>
                <w:sz w:val="24"/>
              </w:rPr>
              <w:t>Opera</w:t>
            </w:r>
          </w:p>
        </w:tc>
        <w:tc>
          <w:tcPr>
            <w:tcW w:w="226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2F38A04" w14:textId="504CDEFD" w:rsidR="008B1056" w:rsidRDefault="008B1056">
            <w:pPr>
              <w:pStyle w:val="TableContents"/>
              <w:jc w:val="both"/>
              <w:rPr>
                <w:sz w:val="24"/>
              </w:rPr>
            </w:pPr>
            <w:r>
              <w:rPr>
                <w:sz w:val="24"/>
              </w:rPr>
              <w:t>E</w:t>
            </w:r>
          </w:p>
        </w:tc>
        <w:tc>
          <w:tcPr>
            <w:tcW w:w="442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40270CD" w14:textId="0C125221" w:rsidR="008B1056" w:rsidRDefault="008B1056">
            <w:pPr>
              <w:pStyle w:val="TableContents"/>
              <w:jc w:val="both"/>
              <w:rPr>
                <w:sz w:val="24"/>
              </w:rPr>
            </w:pPr>
            <w:r>
              <w:rPr>
                <w:sz w:val="24"/>
              </w:rPr>
              <w:t>10000</w:t>
            </w:r>
          </w:p>
        </w:tc>
      </w:tr>
      <w:tr w:rsidR="008B1056" w14:paraId="6665C08D" w14:textId="77777777" w:rsidTr="008B1056">
        <w:tblPrEx>
          <w:tblCellMar>
            <w:top w:w="0" w:type="dxa"/>
            <w:bottom w:w="0" w:type="dxa"/>
          </w:tblCellMar>
        </w:tblPrEx>
        <w:tc>
          <w:tcPr>
            <w:tcW w:w="295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A8ED266" w14:textId="5D1C518A" w:rsidR="008B1056" w:rsidRDefault="008B1056">
            <w:pPr>
              <w:pStyle w:val="TableContents"/>
              <w:jc w:val="both"/>
              <w:rPr>
                <w:sz w:val="24"/>
              </w:rPr>
            </w:pPr>
            <w:r>
              <w:rPr>
                <w:sz w:val="24"/>
              </w:rPr>
              <w:t>Artista</w:t>
            </w:r>
          </w:p>
        </w:tc>
        <w:tc>
          <w:tcPr>
            <w:tcW w:w="226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42A75E3" w14:textId="22710C80" w:rsidR="008B1056" w:rsidRDefault="008B1056">
            <w:pPr>
              <w:pStyle w:val="TableContents"/>
              <w:jc w:val="both"/>
              <w:rPr>
                <w:sz w:val="24"/>
              </w:rPr>
            </w:pPr>
            <w:r>
              <w:rPr>
                <w:sz w:val="24"/>
              </w:rPr>
              <w:t>E</w:t>
            </w:r>
          </w:p>
        </w:tc>
        <w:tc>
          <w:tcPr>
            <w:tcW w:w="442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BF94F58" w14:textId="0CFA6093" w:rsidR="008B1056" w:rsidRDefault="008B1056">
            <w:pPr>
              <w:pStyle w:val="TableContents"/>
              <w:jc w:val="both"/>
              <w:rPr>
                <w:sz w:val="24"/>
              </w:rPr>
            </w:pPr>
            <w:r>
              <w:rPr>
                <w:sz w:val="24"/>
              </w:rPr>
              <w:t>4000</w:t>
            </w:r>
          </w:p>
        </w:tc>
      </w:tr>
      <w:tr w:rsidR="008B1056" w14:paraId="1320A0C8" w14:textId="77777777" w:rsidTr="008B1056">
        <w:tblPrEx>
          <w:tblCellMar>
            <w:top w:w="0" w:type="dxa"/>
            <w:bottom w:w="0" w:type="dxa"/>
          </w:tblCellMar>
        </w:tblPrEx>
        <w:tc>
          <w:tcPr>
            <w:tcW w:w="295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46F41A0" w14:textId="79EDC55E" w:rsidR="008B1056" w:rsidRDefault="008B1056">
            <w:pPr>
              <w:pStyle w:val="TableContents"/>
              <w:jc w:val="both"/>
              <w:rPr>
                <w:sz w:val="24"/>
              </w:rPr>
            </w:pPr>
            <w:r>
              <w:rPr>
                <w:sz w:val="24"/>
              </w:rPr>
              <w:t>Storia</w:t>
            </w:r>
          </w:p>
        </w:tc>
        <w:tc>
          <w:tcPr>
            <w:tcW w:w="226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B35746A" w14:textId="31B9A34E" w:rsidR="008B1056" w:rsidRDefault="008B1056">
            <w:pPr>
              <w:pStyle w:val="TableContents"/>
              <w:jc w:val="both"/>
              <w:rPr>
                <w:sz w:val="24"/>
              </w:rPr>
            </w:pPr>
            <w:r>
              <w:rPr>
                <w:sz w:val="24"/>
              </w:rPr>
              <w:t>E</w:t>
            </w:r>
          </w:p>
        </w:tc>
        <w:tc>
          <w:tcPr>
            <w:tcW w:w="442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CBFBF73" w14:textId="7595F418" w:rsidR="008B1056" w:rsidRDefault="008B1056">
            <w:pPr>
              <w:pStyle w:val="TableContents"/>
              <w:jc w:val="both"/>
              <w:rPr>
                <w:sz w:val="24"/>
              </w:rPr>
            </w:pPr>
            <w:r>
              <w:rPr>
                <w:sz w:val="24"/>
              </w:rPr>
              <w:t>2000000</w:t>
            </w:r>
          </w:p>
        </w:tc>
      </w:tr>
      <w:tr w:rsidR="008B1056" w14:paraId="38850D1D" w14:textId="77777777" w:rsidTr="008B1056">
        <w:tblPrEx>
          <w:tblCellMar>
            <w:top w:w="0" w:type="dxa"/>
            <w:bottom w:w="0" w:type="dxa"/>
          </w:tblCellMar>
        </w:tblPrEx>
        <w:tc>
          <w:tcPr>
            <w:tcW w:w="295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1DD972B" w14:textId="5D67E4B7" w:rsidR="008B1056" w:rsidRDefault="008B1056">
            <w:pPr>
              <w:pStyle w:val="TableContents"/>
              <w:jc w:val="both"/>
              <w:rPr>
                <w:sz w:val="24"/>
              </w:rPr>
            </w:pPr>
            <w:r>
              <w:rPr>
                <w:sz w:val="24"/>
              </w:rPr>
              <w:t>Appartiene</w:t>
            </w:r>
          </w:p>
        </w:tc>
        <w:tc>
          <w:tcPr>
            <w:tcW w:w="226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CFCF8D5" w14:textId="692BE3F6" w:rsidR="008B1056" w:rsidRDefault="008B1056">
            <w:pPr>
              <w:pStyle w:val="TableContents"/>
              <w:jc w:val="both"/>
              <w:rPr>
                <w:sz w:val="24"/>
              </w:rPr>
            </w:pPr>
            <w:r>
              <w:rPr>
                <w:sz w:val="24"/>
              </w:rPr>
              <w:t>A</w:t>
            </w:r>
          </w:p>
        </w:tc>
        <w:tc>
          <w:tcPr>
            <w:tcW w:w="442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FE2BD4C" w14:textId="7D603C7D" w:rsidR="008B1056" w:rsidRDefault="008B1056">
            <w:pPr>
              <w:pStyle w:val="TableContents"/>
              <w:jc w:val="both"/>
              <w:rPr>
                <w:sz w:val="24"/>
              </w:rPr>
            </w:pPr>
            <w:r>
              <w:rPr>
                <w:sz w:val="24"/>
              </w:rPr>
              <w:t>300</w:t>
            </w:r>
          </w:p>
        </w:tc>
      </w:tr>
      <w:tr w:rsidR="008B1056" w14:paraId="404587E0" w14:textId="77777777" w:rsidTr="008B1056">
        <w:tblPrEx>
          <w:tblCellMar>
            <w:top w:w="0" w:type="dxa"/>
            <w:bottom w:w="0" w:type="dxa"/>
          </w:tblCellMar>
        </w:tblPrEx>
        <w:tc>
          <w:tcPr>
            <w:tcW w:w="295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016B2DE" w14:textId="29B61DA4" w:rsidR="008B1056" w:rsidRDefault="008B1056">
            <w:pPr>
              <w:pStyle w:val="TableContents"/>
              <w:jc w:val="both"/>
              <w:rPr>
                <w:sz w:val="24"/>
              </w:rPr>
            </w:pPr>
            <w:r>
              <w:rPr>
                <w:sz w:val="24"/>
              </w:rPr>
              <w:t>Supervisore</w:t>
            </w:r>
          </w:p>
        </w:tc>
        <w:tc>
          <w:tcPr>
            <w:tcW w:w="226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1D8D201" w14:textId="4A9BF13F" w:rsidR="008B1056" w:rsidRDefault="008B1056">
            <w:pPr>
              <w:pStyle w:val="TableContents"/>
              <w:jc w:val="both"/>
              <w:rPr>
                <w:sz w:val="24"/>
              </w:rPr>
            </w:pPr>
            <w:r>
              <w:rPr>
                <w:sz w:val="24"/>
              </w:rPr>
              <w:t>A</w:t>
            </w:r>
          </w:p>
        </w:tc>
        <w:tc>
          <w:tcPr>
            <w:tcW w:w="442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5FD44CE" w14:textId="5E5C05B3" w:rsidR="008B1056" w:rsidRDefault="008B1056">
            <w:pPr>
              <w:pStyle w:val="TableContents"/>
              <w:jc w:val="both"/>
              <w:rPr>
                <w:sz w:val="24"/>
              </w:rPr>
            </w:pPr>
            <w:r>
              <w:rPr>
                <w:sz w:val="24"/>
              </w:rPr>
              <w:t>200</w:t>
            </w:r>
          </w:p>
        </w:tc>
      </w:tr>
      <w:tr w:rsidR="008B1056" w14:paraId="3D33F04D" w14:textId="77777777" w:rsidTr="008B1056">
        <w:tblPrEx>
          <w:tblCellMar>
            <w:top w:w="0" w:type="dxa"/>
            <w:bottom w:w="0" w:type="dxa"/>
          </w:tblCellMar>
        </w:tblPrEx>
        <w:tc>
          <w:tcPr>
            <w:tcW w:w="295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70CCD7D" w14:textId="29E03795" w:rsidR="008B1056" w:rsidRDefault="008B1056">
            <w:pPr>
              <w:pStyle w:val="TableContents"/>
              <w:jc w:val="both"/>
              <w:rPr>
                <w:sz w:val="24"/>
              </w:rPr>
            </w:pPr>
            <w:r>
              <w:rPr>
                <w:sz w:val="24"/>
              </w:rPr>
              <w:t>Emoji</w:t>
            </w:r>
          </w:p>
        </w:tc>
        <w:tc>
          <w:tcPr>
            <w:tcW w:w="226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13415AC" w14:textId="488D2374" w:rsidR="008B1056" w:rsidRDefault="008B1056">
            <w:pPr>
              <w:pStyle w:val="TableContents"/>
              <w:jc w:val="both"/>
              <w:rPr>
                <w:sz w:val="24"/>
              </w:rPr>
            </w:pPr>
            <w:r>
              <w:rPr>
                <w:sz w:val="24"/>
              </w:rPr>
              <w:t>A</w:t>
            </w:r>
          </w:p>
        </w:tc>
        <w:tc>
          <w:tcPr>
            <w:tcW w:w="442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630121E" w14:textId="25DF0282" w:rsidR="008B1056" w:rsidRDefault="00884437">
            <w:pPr>
              <w:pStyle w:val="TableContents"/>
              <w:jc w:val="bot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8B1056" w14:paraId="4C6E7721" w14:textId="77777777" w:rsidTr="008B1056">
        <w:tblPrEx>
          <w:tblCellMar>
            <w:top w:w="0" w:type="dxa"/>
            <w:bottom w:w="0" w:type="dxa"/>
          </w:tblCellMar>
        </w:tblPrEx>
        <w:tc>
          <w:tcPr>
            <w:tcW w:w="295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A485AB5" w14:textId="16B40757" w:rsidR="008B1056" w:rsidRDefault="008B1056">
            <w:pPr>
              <w:pStyle w:val="TableContents"/>
              <w:jc w:val="both"/>
              <w:rPr>
                <w:sz w:val="24"/>
              </w:rPr>
            </w:pPr>
            <w:r>
              <w:rPr>
                <w:sz w:val="24"/>
              </w:rPr>
              <w:t>Hashtag</w:t>
            </w:r>
          </w:p>
        </w:tc>
        <w:tc>
          <w:tcPr>
            <w:tcW w:w="226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4CC99D6" w14:textId="138A61C9" w:rsidR="008B1056" w:rsidRDefault="008B1056">
            <w:pPr>
              <w:pStyle w:val="TableContents"/>
              <w:jc w:val="both"/>
              <w:rPr>
                <w:sz w:val="24"/>
              </w:rPr>
            </w:pPr>
            <w:r>
              <w:rPr>
                <w:sz w:val="24"/>
              </w:rPr>
              <w:t>A</w:t>
            </w:r>
          </w:p>
        </w:tc>
        <w:tc>
          <w:tcPr>
            <w:tcW w:w="442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836768B" w14:textId="6ADD286F" w:rsidR="008B1056" w:rsidRDefault="00884437">
            <w:pPr>
              <w:pStyle w:val="TableContents"/>
              <w:jc w:val="bot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8B1056" w14:paraId="3495F5FF" w14:textId="77777777" w:rsidTr="008B1056">
        <w:tblPrEx>
          <w:tblCellMar>
            <w:top w:w="0" w:type="dxa"/>
            <w:bottom w:w="0" w:type="dxa"/>
          </w:tblCellMar>
        </w:tblPrEx>
        <w:tc>
          <w:tcPr>
            <w:tcW w:w="295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69B9747" w14:textId="7924B4D5" w:rsidR="008B1056" w:rsidRDefault="008B1056">
            <w:pPr>
              <w:pStyle w:val="TableContents"/>
              <w:jc w:val="both"/>
              <w:rPr>
                <w:sz w:val="24"/>
              </w:rPr>
            </w:pPr>
            <w:r>
              <w:rPr>
                <w:sz w:val="24"/>
              </w:rPr>
              <w:t>Etichetta</w:t>
            </w:r>
          </w:p>
        </w:tc>
        <w:tc>
          <w:tcPr>
            <w:tcW w:w="226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A0742C1" w14:textId="103A5055" w:rsidR="008B1056" w:rsidRDefault="008B1056">
            <w:pPr>
              <w:pStyle w:val="TableContents"/>
              <w:jc w:val="both"/>
              <w:rPr>
                <w:sz w:val="24"/>
              </w:rPr>
            </w:pPr>
            <w:r>
              <w:rPr>
                <w:sz w:val="24"/>
              </w:rPr>
              <w:t>A</w:t>
            </w:r>
          </w:p>
        </w:tc>
        <w:tc>
          <w:tcPr>
            <w:tcW w:w="442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398B64A" w14:textId="05D029A7" w:rsidR="008B1056" w:rsidRDefault="00884437">
            <w:pPr>
              <w:pStyle w:val="TableContents"/>
              <w:jc w:val="bot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8B1056" w14:paraId="00F18AFC" w14:textId="77777777" w:rsidTr="008B1056">
        <w:tblPrEx>
          <w:tblCellMar>
            <w:top w:w="0" w:type="dxa"/>
            <w:bottom w:w="0" w:type="dxa"/>
          </w:tblCellMar>
        </w:tblPrEx>
        <w:tc>
          <w:tcPr>
            <w:tcW w:w="295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DCCA23F" w14:textId="2BFF2859" w:rsidR="008B1056" w:rsidRDefault="008B1056">
            <w:pPr>
              <w:pStyle w:val="TableContents"/>
              <w:jc w:val="both"/>
              <w:rPr>
                <w:sz w:val="24"/>
              </w:rPr>
            </w:pPr>
            <w:r>
              <w:rPr>
                <w:sz w:val="24"/>
              </w:rPr>
              <w:t>Risponde</w:t>
            </w:r>
          </w:p>
        </w:tc>
        <w:tc>
          <w:tcPr>
            <w:tcW w:w="226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E793104" w14:textId="76BBAFA0" w:rsidR="008B1056" w:rsidRDefault="008B1056">
            <w:pPr>
              <w:pStyle w:val="TableContents"/>
              <w:jc w:val="both"/>
              <w:rPr>
                <w:sz w:val="24"/>
              </w:rPr>
            </w:pPr>
            <w:r>
              <w:rPr>
                <w:sz w:val="24"/>
              </w:rPr>
              <w:t>A</w:t>
            </w:r>
          </w:p>
        </w:tc>
        <w:tc>
          <w:tcPr>
            <w:tcW w:w="442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A5A3008" w14:textId="1EC127AB" w:rsidR="008B1056" w:rsidRDefault="00DC7338">
            <w:pPr>
              <w:pStyle w:val="TableContents"/>
              <w:jc w:val="both"/>
              <w:rPr>
                <w:sz w:val="24"/>
              </w:rPr>
            </w:pPr>
            <w:r>
              <w:rPr>
                <w:sz w:val="24"/>
              </w:rPr>
              <w:t>10000</w:t>
            </w:r>
          </w:p>
        </w:tc>
      </w:tr>
      <w:tr w:rsidR="00DC7338" w14:paraId="17C8CE17" w14:textId="77777777" w:rsidTr="008B1056">
        <w:tblPrEx>
          <w:tblCellMar>
            <w:top w:w="0" w:type="dxa"/>
            <w:bottom w:w="0" w:type="dxa"/>
          </w:tblCellMar>
        </w:tblPrEx>
        <w:tc>
          <w:tcPr>
            <w:tcW w:w="295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A5EE005" w14:textId="0E3C4E07" w:rsidR="00DC7338" w:rsidRDefault="00DC7338">
            <w:pPr>
              <w:pStyle w:val="TableContents"/>
              <w:jc w:val="both"/>
              <w:rPr>
                <w:sz w:val="24"/>
              </w:rPr>
            </w:pPr>
            <w:r>
              <w:rPr>
                <w:sz w:val="24"/>
              </w:rPr>
              <w:t>Crea</w:t>
            </w:r>
          </w:p>
        </w:tc>
        <w:tc>
          <w:tcPr>
            <w:tcW w:w="226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4C50B43" w14:textId="3A8A1CFD" w:rsidR="00DC7338" w:rsidRDefault="00DC7338">
            <w:pPr>
              <w:pStyle w:val="TableContents"/>
              <w:jc w:val="both"/>
              <w:rPr>
                <w:sz w:val="24"/>
              </w:rPr>
            </w:pPr>
            <w:r>
              <w:rPr>
                <w:sz w:val="24"/>
              </w:rPr>
              <w:t>A</w:t>
            </w:r>
          </w:p>
        </w:tc>
        <w:tc>
          <w:tcPr>
            <w:tcW w:w="442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64DF550" w14:textId="1D7A8919" w:rsidR="00DC7338" w:rsidRDefault="00DC7338">
            <w:pPr>
              <w:pStyle w:val="TableContents"/>
              <w:jc w:val="both"/>
              <w:rPr>
                <w:sz w:val="24"/>
              </w:rPr>
            </w:pPr>
            <w:r>
              <w:rPr>
                <w:sz w:val="24"/>
              </w:rPr>
              <w:t>5000</w:t>
            </w:r>
          </w:p>
        </w:tc>
      </w:tr>
      <w:tr w:rsidR="00DC7338" w14:paraId="1645CA9B" w14:textId="77777777" w:rsidTr="008B1056">
        <w:tblPrEx>
          <w:tblCellMar>
            <w:top w:w="0" w:type="dxa"/>
            <w:bottom w:w="0" w:type="dxa"/>
          </w:tblCellMar>
        </w:tblPrEx>
        <w:tc>
          <w:tcPr>
            <w:tcW w:w="295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DF35C3B" w14:textId="093262C1" w:rsidR="00DC7338" w:rsidRDefault="00DC7338">
            <w:pPr>
              <w:pStyle w:val="TableContents"/>
              <w:jc w:val="both"/>
              <w:rPr>
                <w:sz w:val="24"/>
              </w:rPr>
            </w:pPr>
            <w:r>
              <w:rPr>
                <w:sz w:val="24"/>
              </w:rPr>
              <w:t>Commento</w:t>
            </w:r>
          </w:p>
        </w:tc>
        <w:tc>
          <w:tcPr>
            <w:tcW w:w="226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C26218B" w14:textId="6D032C2D" w:rsidR="00DC7338" w:rsidRDefault="00DC7338">
            <w:pPr>
              <w:pStyle w:val="TableContents"/>
              <w:jc w:val="both"/>
              <w:rPr>
                <w:sz w:val="24"/>
              </w:rPr>
            </w:pPr>
            <w:r>
              <w:rPr>
                <w:sz w:val="24"/>
              </w:rPr>
              <w:t>A</w:t>
            </w:r>
          </w:p>
        </w:tc>
        <w:tc>
          <w:tcPr>
            <w:tcW w:w="442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DE1B0BB" w14:textId="62C87B0F" w:rsidR="00DC7338" w:rsidRDefault="00DC7338">
            <w:pPr>
              <w:pStyle w:val="TableContents"/>
              <w:jc w:val="both"/>
              <w:rPr>
                <w:sz w:val="24"/>
              </w:rPr>
            </w:pPr>
            <w:r>
              <w:rPr>
                <w:sz w:val="24"/>
              </w:rPr>
              <w:t>2000000</w:t>
            </w:r>
          </w:p>
        </w:tc>
      </w:tr>
      <w:tr w:rsidR="00DC7338" w14:paraId="15E0D838" w14:textId="77777777" w:rsidTr="008B1056">
        <w:tblPrEx>
          <w:tblCellMar>
            <w:top w:w="0" w:type="dxa"/>
            <w:bottom w:w="0" w:type="dxa"/>
          </w:tblCellMar>
        </w:tblPrEx>
        <w:tc>
          <w:tcPr>
            <w:tcW w:w="295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3946008" w14:textId="51B9446F" w:rsidR="00DC7338" w:rsidRDefault="00DC7338">
            <w:pPr>
              <w:pStyle w:val="TableContents"/>
              <w:jc w:val="both"/>
              <w:rPr>
                <w:sz w:val="24"/>
              </w:rPr>
            </w:pPr>
            <w:r>
              <w:rPr>
                <w:sz w:val="24"/>
              </w:rPr>
              <w:t>Voto</w:t>
            </w:r>
          </w:p>
        </w:tc>
        <w:tc>
          <w:tcPr>
            <w:tcW w:w="226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E34F357" w14:textId="4B834525" w:rsidR="00DC7338" w:rsidRDefault="00DC7338">
            <w:pPr>
              <w:pStyle w:val="TableContents"/>
              <w:jc w:val="both"/>
              <w:rPr>
                <w:sz w:val="24"/>
              </w:rPr>
            </w:pPr>
            <w:r>
              <w:rPr>
                <w:sz w:val="24"/>
              </w:rPr>
              <w:t>A</w:t>
            </w:r>
          </w:p>
        </w:tc>
        <w:tc>
          <w:tcPr>
            <w:tcW w:w="442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06821AD" w14:textId="6FB53951" w:rsidR="00DC7338" w:rsidRDefault="00DC7338">
            <w:pPr>
              <w:pStyle w:val="TableContents"/>
              <w:jc w:val="both"/>
              <w:rPr>
                <w:sz w:val="24"/>
              </w:rPr>
            </w:pPr>
            <w:r>
              <w:rPr>
                <w:sz w:val="24"/>
              </w:rPr>
              <w:t>2000000</w:t>
            </w:r>
          </w:p>
        </w:tc>
      </w:tr>
      <w:tr w:rsidR="00DC7338" w14:paraId="09223DF0" w14:textId="77777777" w:rsidTr="008B1056">
        <w:tblPrEx>
          <w:tblCellMar>
            <w:top w:w="0" w:type="dxa"/>
            <w:bottom w:w="0" w:type="dxa"/>
          </w:tblCellMar>
        </w:tblPrEx>
        <w:tc>
          <w:tcPr>
            <w:tcW w:w="295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CD2A226" w14:textId="3EFA842B" w:rsidR="00DC7338" w:rsidRDefault="00DC7338">
            <w:pPr>
              <w:pStyle w:val="TableContents"/>
              <w:jc w:val="both"/>
              <w:rPr>
                <w:sz w:val="24"/>
              </w:rPr>
            </w:pPr>
            <w:r>
              <w:rPr>
                <w:sz w:val="24"/>
              </w:rPr>
              <w:t>Creata</w:t>
            </w:r>
          </w:p>
        </w:tc>
        <w:tc>
          <w:tcPr>
            <w:tcW w:w="226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7A35589" w14:textId="2BAD39B1" w:rsidR="00DC7338" w:rsidRDefault="00DC7338">
            <w:pPr>
              <w:pStyle w:val="TableContents"/>
              <w:jc w:val="both"/>
              <w:rPr>
                <w:sz w:val="24"/>
              </w:rPr>
            </w:pPr>
            <w:r>
              <w:rPr>
                <w:sz w:val="24"/>
              </w:rPr>
              <w:t>A</w:t>
            </w:r>
          </w:p>
        </w:tc>
        <w:tc>
          <w:tcPr>
            <w:tcW w:w="442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015386B" w14:textId="0491A4F2" w:rsidR="00DC7338" w:rsidRDefault="00DC7338">
            <w:pPr>
              <w:pStyle w:val="TableContents"/>
              <w:jc w:val="both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</w:tr>
      <w:tr w:rsidR="00DC7338" w14:paraId="2ED9E0D6" w14:textId="77777777" w:rsidTr="008B1056">
        <w:tblPrEx>
          <w:tblCellMar>
            <w:top w:w="0" w:type="dxa"/>
            <w:bottom w:w="0" w:type="dxa"/>
          </w:tblCellMar>
        </w:tblPrEx>
        <w:tc>
          <w:tcPr>
            <w:tcW w:w="295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E5E4EE1" w14:textId="51E3F1C9" w:rsidR="00DC7338" w:rsidRDefault="00DC7338">
            <w:pPr>
              <w:pStyle w:val="TableContents"/>
              <w:jc w:val="both"/>
              <w:rPr>
                <w:sz w:val="24"/>
              </w:rPr>
            </w:pPr>
            <w:r>
              <w:rPr>
                <w:sz w:val="24"/>
              </w:rPr>
              <w:t>Riferite</w:t>
            </w:r>
          </w:p>
        </w:tc>
        <w:tc>
          <w:tcPr>
            <w:tcW w:w="226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304C901" w14:textId="30BF7F44" w:rsidR="00DC7338" w:rsidRDefault="00DC7338">
            <w:pPr>
              <w:pStyle w:val="TableContents"/>
              <w:jc w:val="both"/>
              <w:rPr>
                <w:sz w:val="24"/>
              </w:rPr>
            </w:pPr>
            <w:r>
              <w:rPr>
                <w:sz w:val="24"/>
              </w:rPr>
              <w:t>A</w:t>
            </w:r>
          </w:p>
        </w:tc>
        <w:tc>
          <w:tcPr>
            <w:tcW w:w="442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9A01F35" w14:textId="6C97270D" w:rsidR="00DC7338" w:rsidRDefault="00DC7338">
            <w:pPr>
              <w:pStyle w:val="TableContents"/>
              <w:jc w:val="bot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DC7338" w14:paraId="3B4187CE" w14:textId="77777777" w:rsidTr="008B1056">
        <w:tblPrEx>
          <w:tblCellMar>
            <w:top w:w="0" w:type="dxa"/>
            <w:bottom w:w="0" w:type="dxa"/>
          </w:tblCellMar>
        </w:tblPrEx>
        <w:tc>
          <w:tcPr>
            <w:tcW w:w="295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EDAE4FB" w14:textId="4AA41034" w:rsidR="00DC7338" w:rsidRDefault="00DC7338">
            <w:pPr>
              <w:pStyle w:val="TableContents"/>
              <w:jc w:val="both"/>
              <w:rPr>
                <w:sz w:val="24"/>
              </w:rPr>
            </w:pPr>
            <w:r>
              <w:rPr>
                <w:sz w:val="24"/>
              </w:rPr>
              <w:t>Parte</w:t>
            </w:r>
          </w:p>
        </w:tc>
        <w:tc>
          <w:tcPr>
            <w:tcW w:w="226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E8F4FAA" w14:textId="130E8A9D" w:rsidR="00DC7338" w:rsidRDefault="00DC7338">
            <w:pPr>
              <w:pStyle w:val="TableContents"/>
              <w:jc w:val="both"/>
              <w:rPr>
                <w:sz w:val="24"/>
              </w:rPr>
            </w:pPr>
            <w:r>
              <w:rPr>
                <w:sz w:val="24"/>
              </w:rPr>
              <w:t>A</w:t>
            </w:r>
          </w:p>
        </w:tc>
        <w:tc>
          <w:tcPr>
            <w:tcW w:w="442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AF02ED6" w14:textId="4E86B34B" w:rsidR="00DC7338" w:rsidRDefault="00DC7338">
            <w:pPr>
              <w:pStyle w:val="TableContents"/>
              <w:jc w:val="both"/>
              <w:rPr>
                <w:sz w:val="24"/>
              </w:rPr>
            </w:pPr>
            <w:r>
              <w:rPr>
                <w:sz w:val="24"/>
              </w:rPr>
              <w:t>2000000</w:t>
            </w:r>
          </w:p>
        </w:tc>
      </w:tr>
    </w:tbl>
    <w:p w14:paraId="2856EC01" w14:textId="77777777" w:rsidR="008A2A47" w:rsidRDefault="008A2A47">
      <w:pPr>
        <w:pStyle w:val="Textbody"/>
        <w:jc w:val="both"/>
      </w:pPr>
    </w:p>
    <w:p w14:paraId="2B7A96CE" w14:textId="13A41513" w:rsidR="00DC7338" w:rsidRDefault="00DC7338">
      <w:pPr>
        <w:pStyle w:val="Textbody"/>
        <w:jc w:val="both"/>
      </w:pPr>
      <w:r>
        <w:t>Abbiamo stimato un numero di persone che possano essere interessate alla registrazione alla piattaforma museale.</w:t>
      </w:r>
    </w:p>
    <w:p w14:paraId="780FBD38" w14:textId="2B15C947" w:rsidR="00DC7338" w:rsidRDefault="00DC7338">
      <w:pPr>
        <w:pStyle w:val="Textbody"/>
        <w:jc w:val="both"/>
      </w:pPr>
      <w:r>
        <w:t>Dal numero di persona abbiamo stimato un numero di Utenti che è necessariamente più alto rispetto a quello dei curatori</w:t>
      </w:r>
      <w:r w:rsidR="00884437">
        <w:t>.</w:t>
      </w:r>
    </w:p>
    <w:p w14:paraId="4C6B58AD" w14:textId="109E90E2" w:rsidR="00884437" w:rsidRDefault="00884437">
      <w:pPr>
        <w:pStyle w:val="Textbody"/>
        <w:jc w:val="both"/>
      </w:pPr>
      <w:r>
        <w:t>Abbiamo stimato un numero di 200 gruppi considerando che le persone che possono visitare mediamente il museo online giornalmente.</w:t>
      </w:r>
    </w:p>
    <w:p w14:paraId="6FE74D82" w14:textId="55984512" w:rsidR="00884437" w:rsidRDefault="00884437">
      <w:pPr>
        <w:pStyle w:val="Textbody"/>
        <w:jc w:val="both"/>
      </w:pPr>
      <w:r>
        <w:t>Abbiamo stimato un numero massimo di domande associate alle opere considerando anche il loro numero.</w:t>
      </w:r>
    </w:p>
    <w:p w14:paraId="5BAEC563" w14:textId="693F988D" w:rsidR="00884437" w:rsidRDefault="00884437">
      <w:pPr>
        <w:pStyle w:val="Textbody"/>
        <w:jc w:val="both"/>
      </w:pPr>
      <w:r>
        <w:t>Abbiamo stimato un numero di opere ragionevole per un catalogo museale online.</w:t>
      </w:r>
    </w:p>
    <w:p w14:paraId="144FA92F" w14:textId="5DC94B7F" w:rsidR="00884437" w:rsidRDefault="00884437">
      <w:pPr>
        <w:pStyle w:val="Textbody"/>
        <w:jc w:val="both"/>
      </w:pPr>
      <w:r>
        <w:t>Abbiamo stimato un numero di artisti in relazione al fatto che un artista può produrre un numero estremamente variabile di opere.</w:t>
      </w:r>
    </w:p>
    <w:p w14:paraId="6A71B09F" w14:textId="39A55BFF" w:rsidR="00884437" w:rsidRDefault="00884437">
      <w:pPr>
        <w:pStyle w:val="Textbody"/>
        <w:jc w:val="both"/>
      </w:pPr>
      <w:r>
        <w:lastRenderedPageBreak/>
        <w:t>Abbiamo stimato un numero di storie elevato considerando una grande interattività da parte degli utenti.</w:t>
      </w:r>
    </w:p>
    <w:p w14:paraId="04254C92" w14:textId="58C9CD8E" w:rsidR="00884437" w:rsidRDefault="00884437" w:rsidP="00884437">
      <w:pPr>
        <w:pStyle w:val="Textbody"/>
        <w:tabs>
          <w:tab w:val="left" w:pos="1056"/>
        </w:tabs>
        <w:jc w:val="both"/>
      </w:pPr>
      <w:r>
        <w:t>Abbiamo stimato un numero di persone appartenenti a ogni gruppo considerando un grande numero di visitatori online.</w:t>
      </w:r>
    </w:p>
    <w:p w14:paraId="30C35046" w14:textId="1FEE7B5B" w:rsidR="00884437" w:rsidRDefault="00884437" w:rsidP="00884437">
      <w:pPr>
        <w:pStyle w:val="Textbody"/>
        <w:tabs>
          <w:tab w:val="left" w:pos="1056"/>
        </w:tabs>
        <w:jc w:val="both"/>
      </w:pPr>
      <w:r>
        <w:t>A ogni gruppo corrisponde un supervisore.</w:t>
      </w:r>
    </w:p>
    <w:p w14:paraId="64EA7933" w14:textId="611C55DB" w:rsidR="00884437" w:rsidRDefault="00884437" w:rsidP="00884437">
      <w:pPr>
        <w:pStyle w:val="Textbody"/>
        <w:tabs>
          <w:tab w:val="left" w:pos="1056"/>
        </w:tabs>
        <w:jc w:val="both"/>
      </w:pPr>
      <w:r>
        <w:t>Un utente può rispondere al massimo a tutte le domande di tutte le opere.</w:t>
      </w:r>
    </w:p>
    <w:p w14:paraId="5B9882BC" w14:textId="439C4077" w:rsidR="00884437" w:rsidRDefault="00884437" w:rsidP="00884437">
      <w:pPr>
        <w:pStyle w:val="Textbody"/>
        <w:tabs>
          <w:tab w:val="left" w:pos="1056"/>
        </w:tabs>
        <w:jc w:val="both"/>
      </w:pPr>
      <w:r>
        <w:t>Un utente può votare tutte le storie.</w:t>
      </w:r>
    </w:p>
    <w:p w14:paraId="46E1C43D" w14:textId="77777777" w:rsidR="008A2A47" w:rsidRDefault="00E42F64">
      <w:pPr>
        <w:pStyle w:val="Titolo1"/>
      </w:pPr>
      <w:r>
        <w:t>2.2. Tavola delle operazioni</w:t>
      </w:r>
    </w:p>
    <w:tbl>
      <w:tblPr>
        <w:tblW w:w="96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55"/>
        <w:gridCol w:w="3975"/>
        <w:gridCol w:w="1245"/>
        <w:gridCol w:w="2670"/>
      </w:tblGrid>
      <w:tr w:rsidR="008A2A47" w14:paraId="05C11C35" w14:textId="77777777" w:rsidTr="000E1CA9">
        <w:tblPrEx>
          <w:tblCellMar>
            <w:top w:w="0" w:type="dxa"/>
            <w:bottom w:w="0" w:type="dxa"/>
          </w:tblCellMar>
        </w:tblPrEx>
        <w:trPr>
          <w:cantSplit/>
          <w:tblHeader/>
        </w:trPr>
        <w:tc>
          <w:tcPr>
            <w:tcW w:w="175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E323119" w14:textId="77777777" w:rsidR="008A2A47" w:rsidRDefault="00E42F64">
            <w:pPr>
              <w:pStyle w:val="TableHeading"/>
              <w:jc w:val="left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Operazione</w:t>
            </w:r>
          </w:p>
          <w:p w14:paraId="46927D39" w14:textId="77777777" w:rsidR="008A2A47" w:rsidRDefault="008A2A47">
            <w:pPr>
              <w:pStyle w:val="TableHeading"/>
              <w:rPr>
                <w:sz w:val="24"/>
              </w:rPr>
            </w:pPr>
          </w:p>
        </w:tc>
        <w:tc>
          <w:tcPr>
            <w:tcW w:w="397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CDAD82F" w14:textId="77777777" w:rsidR="008A2A47" w:rsidRDefault="00E42F64">
            <w:pPr>
              <w:pStyle w:val="TableHeading"/>
              <w:rPr>
                <w:sz w:val="24"/>
              </w:rPr>
            </w:pPr>
            <w:r>
              <w:rPr>
                <w:sz w:val="24"/>
              </w:rPr>
              <w:t>Descrizione</w:t>
            </w:r>
          </w:p>
        </w:tc>
        <w:tc>
          <w:tcPr>
            <w:tcW w:w="124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2A4732A" w14:textId="77777777" w:rsidR="008A2A47" w:rsidRDefault="00E42F64">
            <w:pPr>
              <w:pStyle w:val="TableHeading"/>
              <w:rPr>
                <w:sz w:val="24"/>
              </w:rPr>
            </w:pPr>
            <w:r>
              <w:rPr>
                <w:sz w:val="24"/>
              </w:rPr>
              <w:t>Tipo</w:t>
            </w:r>
          </w:p>
        </w:tc>
        <w:tc>
          <w:tcPr>
            <w:tcW w:w="267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9E30846" w14:textId="77777777" w:rsidR="008A2A47" w:rsidRDefault="00E42F64">
            <w:pPr>
              <w:pStyle w:val="TableHeading"/>
              <w:rPr>
                <w:sz w:val="24"/>
              </w:rPr>
            </w:pPr>
            <w:r>
              <w:rPr>
                <w:sz w:val="24"/>
              </w:rPr>
              <w:t>Frequenza</w:t>
            </w:r>
          </w:p>
        </w:tc>
      </w:tr>
      <w:tr w:rsidR="008A2A47" w14:paraId="46ADE3AB" w14:textId="77777777" w:rsidTr="000E1C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5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C63C843" w14:textId="39535BFC" w:rsidR="008A2A47" w:rsidRDefault="000E1CA9">
            <w:pPr>
              <w:pStyle w:val="TableContents"/>
              <w:rPr>
                <w:sz w:val="24"/>
              </w:rPr>
            </w:pPr>
            <w:r>
              <w:rPr>
                <w:sz w:val="24"/>
              </w:rPr>
              <w:t>Creazione storia</w:t>
            </w:r>
          </w:p>
        </w:tc>
        <w:tc>
          <w:tcPr>
            <w:tcW w:w="397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B069637" w14:textId="211EBDF8" w:rsidR="008A2A47" w:rsidRDefault="000E1CA9">
            <w:pPr>
              <w:pStyle w:val="TableContents"/>
              <w:rPr>
                <w:sz w:val="24"/>
              </w:rPr>
            </w:pPr>
            <w:r>
              <w:rPr>
                <w:sz w:val="24"/>
              </w:rPr>
              <w:t>Un utente crea una storia selezionando 2 o 3 opere.</w:t>
            </w:r>
          </w:p>
        </w:tc>
        <w:tc>
          <w:tcPr>
            <w:tcW w:w="124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6BDC10E" w14:textId="187FE34D" w:rsidR="008A2A47" w:rsidRDefault="000E1CA9">
            <w:pPr>
              <w:pStyle w:val="TableContents"/>
              <w:rPr>
                <w:sz w:val="24"/>
              </w:rPr>
            </w:pPr>
            <w:r>
              <w:rPr>
                <w:sz w:val="24"/>
              </w:rPr>
              <w:t>I</w:t>
            </w:r>
          </w:p>
        </w:tc>
        <w:tc>
          <w:tcPr>
            <w:tcW w:w="267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8A40056" w14:textId="45809D42" w:rsidR="008A2A47" w:rsidRDefault="000E1CA9">
            <w:pPr>
              <w:pStyle w:val="TableContents"/>
              <w:rPr>
                <w:sz w:val="24"/>
              </w:rPr>
            </w:pPr>
            <w:r>
              <w:rPr>
                <w:sz w:val="24"/>
              </w:rPr>
              <w:t>200000 al giorno</w:t>
            </w:r>
          </w:p>
        </w:tc>
      </w:tr>
      <w:tr w:rsidR="008A2A47" w14:paraId="6F5294DE" w14:textId="77777777" w:rsidTr="000E1C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5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803FDDA" w14:textId="45376480" w:rsidR="008A2A47" w:rsidRDefault="000E1CA9">
            <w:pPr>
              <w:pStyle w:val="TableContents"/>
              <w:rPr>
                <w:sz w:val="24"/>
              </w:rPr>
            </w:pPr>
            <w:r>
              <w:rPr>
                <w:sz w:val="24"/>
              </w:rPr>
              <w:t>Voto storia</w:t>
            </w:r>
          </w:p>
        </w:tc>
        <w:tc>
          <w:tcPr>
            <w:tcW w:w="397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C2E48CB" w14:textId="6EFE10C4" w:rsidR="008A2A47" w:rsidRDefault="000E1CA9">
            <w:pPr>
              <w:pStyle w:val="TableContents"/>
              <w:rPr>
                <w:sz w:val="24"/>
              </w:rPr>
            </w:pPr>
            <w:r>
              <w:rPr>
                <w:sz w:val="24"/>
              </w:rPr>
              <w:t>Un utente vota le storie degli altri utenti.</w:t>
            </w:r>
          </w:p>
        </w:tc>
        <w:tc>
          <w:tcPr>
            <w:tcW w:w="124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6AB8137" w14:textId="5E9E1398" w:rsidR="008A2A47" w:rsidRDefault="000E1CA9">
            <w:pPr>
              <w:pStyle w:val="TableContents"/>
              <w:rPr>
                <w:sz w:val="24"/>
              </w:rPr>
            </w:pPr>
            <w:r>
              <w:rPr>
                <w:sz w:val="24"/>
              </w:rPr>
              <w:t>I</w:t>
            </w:r>
          </w:p>
        </w:tc>
        <w:tc>
          <w:tcPr>
            <w:tcW w:w="267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C89035B" w14:textId="611D5828" w:rsidR="008A2A47" w:rsidRDefault="000E1CA9">
            <w:pPr>
              <w:pStyle w:val="TableContents"/>
              <w:rPr>
                <w:sz w:val="24"/>
              </w:rPr>
            </w:pPr>
            <w:r>
              <w:rPr>
                <w:sz w:val="24"/>
              </w:rPr>
              <w:t>300000 al giorno</w:t>
            </w:r>
          </w:p>
        </w:tc>
      </w:tr>
      <w:tr w:rsidR="008A2A47" w14:paraId="2E3D7EEC" w14:textId="77777777" w:rsidTr="000E1C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5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E260E8B" w14:textId="14A250BB" w:rsidR="008A2A47" w:rsidRDefault="000E1CA9">
            <w:pPr>
              <w:pStyle w:val="TableContents"/>
              <w:rPr>
                <w:sz w:val="24"/>
              </w:rPr>
            </w:pPr>
            <w:r>
              <w:rPr>
                <w:sz w:val="24"/>
              </w:rPr>
              <w:t>Annotazione opera</w:t>
            </w:r>
          </w:p>
        </w:tc>
        <w:tc>
          <w:tcPr>
            <w:tcW w:w="397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508DB1E" w14:textId="3787172D" w:rsidR="008A2A47" w:rsidRDefault="000E1CA9">
            <w:pPr>
              <w:pStyle w:val="TableContents"/>
              <w:rPr>
                <w:sz w:val="24"/>
              </w:rPr>
            </w:pPr>
            <w:r>
              <w:rPr>
                <w:sz w:val="24"/>
              </w:rPr>
              <w:t>Un utente annota un’opera con emoji, hashtag ed etichetta.</w:t>
            </w:r>
          </w:p>
        </w:tc>
        <w:tc>
          <w:tcPr>
            <w:tcW w:w="124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FCAC199" w14:textId="54F42AF5" w:rsidR="008A2A47" w:rsidRDefault="000E1CA9">
            <w:pPr>
              <w:pStyle w:val="TableContents"/>
              <w:rPr>
                <w:sz w:val="24"/>
              </w:rPr>
            </w:pPr>
            <w:r>
              <w:rPr>
                <w:sz w:val="24"/>
              </w:rPr>
              <w:t>I</w:t>
            </w:r>
          </w:p>
        </w:tc>
        <w:tc>
          <w:tcPr>
            <w:tcW w:w="267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071F12A" w14:textId="1D062B5F" w:rsidR="008A2A47" w:rsidRDefault="000E1CA9">
            <w:pPr>
              <w:pStyle w:val="TableContents"/>
              <w:rPr>
                <w:sz w:val="24"/>
              </w:rPr>
            </w:pPr>
            <w:r>
              <w:rPr>
                <w:sz w:val="24"/>
              </w:rPr>
              <w:t>300000 al giorno</w:t>
            </w:r>
          </w:p>
        </w:tc>
      </w:tr>
      <w:tr w:rsidR="000E1CA9" w14:paraId="0B15B04B" w14:textId="77777777" w:rsidTr="000E1C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5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34C752D" w14:textId="70EB8072" w:rsidR="000E1CA9" w:rsidRDefault="000E1CA9" w:rsidP="000E1CA9">
            <w:pPr>
              <w:pStyle w:val="TableContents"/>
              <w:rPr>
                <w:sz w:val="24"/>
              </w:rPr>
            </w:pPr>
            <w:r>
              <w:rPr>
                <w:sz w:val="24"/>
              </w:rPr>
              <w:t>Risposta domande</w:t>
            </w:r>
          </w:p>
        </w:tc>
        <w:tc>
          <w:tcPr>
            <w:tcW w:w="397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73843AC" w14:textId="56E42105" w:rsidR="000E1CA9" w:rsidRDefault="000E1CA9">
            <w:pPr>
              <w:pStyle w:val="TableContents"/>
              <w:rPr>
                <w:sz w:val="24"/>
              </w:rPr>
            </w:pPr>
            <w:r>
              <w:rPr>
                <w:sz w:val="24"/>
              </w:rPr>
              <w:t>Un utente risponde alle domande di una storia</w:t>
            </w:r>
          </w:p>
        </w:tc>
        <w:tc>
          <w:tcPr>
            <w:tcW w:w="124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488EEEF" w14:textId="08D3A99E" w:rsidR="000E1CA9" w:rsidRDefault="000E1CA9">
            <w:pPr>
              <w:pStyle w:val="TableContents"/>
              <w:rPr>
                <w:sz w:val="24"/>
              </w:rPr>
            </w:pPr>
            <w:r>
              <w:rPr>
                <w:sz w:val="24"/>
              </w:rPr>
              <w:t>B</w:t>
            </w:r>
          </w:p>
        </w:tc>
        <w:tc>
          <w:tcPr>
            <w:tcW w:w="267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4430B4F" w14:textId="084688CD" w:rsidR="000E1CA9" w:rsidRDefault="000E1CA9">
            <w:pPr>
              <w:pStyle w:val="TableContents"/>
              <w:rPr>
                <w:sz w:val="24"/>
              </w:rPr>
            </w:pPr>
            <w:r>
              <w:rPr>
                <w:sz w:val="24"/>
              </w:rPr>
              <w:t>100000 al giorno</w:t>
            </w:r>
          </w:p>
        </w:tc>
      </w:tr>
      <w:tr w:rsidR="000E1CA9" w14:paraId="520B6C2B" w14:textId="77777777" w:rsidTr="000E1C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5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7E4933B" w14:textId="0579A936" w:rsidR="000E1CA9" w:rsidRDefault="000E1CA9" w:rsidP="000E1CA9">
            <w:pPr>
              <w:pStyle w:val="TableContents"/>
              <w:tabs>
                <w:tab w:val="left" w:pos="1440"/>
              </w:tabs>
              <w:rPr>
                <w:sz w:val="24"/>
              </w:rPr>
            </w:pPr>
            <w:r>
              <w:rPr>
                <w:sz w:val="24"/>
              </w:rPr>
              <w:t>Scelta utente supervisore</w:t>
            </w:r>
          </w:p>
        </w:tc>
        <w:tc>
          <w:tcPr>
            <w:tcW w:w="397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6F14695" w14:textId="18F5582C" w:rsidR="000E1CA9" w:rsidRDefault="000E1CA9">
            <w:pPr>
              <w:pStyle w:val="TableContents"/>
              <w:rPr>
                <w:sz w:val="24"/>
              </w:rPr>
            </w:pPr>
            <w:r>
              <w:rPr>
                <w:sz w:val="24"/>
              </w:rPr>
              <w:t>Un curatore nomina un utente a supervisore di un gruppo.</w:t>
            </w:r>
          </w:p>
        </w:tc>
        <w:tc>
          <w:tcPr>
            <w:tcW w:w="124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12D7741" w14:textId="6AA08174" w:rsidR="000E1CA9" w:rsidRDefault="000E1CA9">
            <w:pPr>
              <w:pStyle w:val="TableContents"/>
              <w:rPr>
                <w:sz w:val="24"/>
              </w:rPr>
            </w:pPr>
            <w:r>
              <w:rPr>
                <w:sz w:val="24"/>
              </w:rPr>
              <w:t>I</w:t>
            </w:r>
          </w:p>
        </w:tc>
        <w:tc>
          <w:tcPr>
            <w:tcW w:w="267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844CA24" w14:textId="0600483B" w:rsidR="000E1CA9" w:rsidRDefault="000E1CA9">
            <w:pPr>
              <w:pStyle w:val="TableContents"/>
              <w:rPr>
                <w:sz w:val="24"/>
              </w:rPr>
            </w:pPr>
            <w:r>
              <w:rPr>
                <w:sz w:val="24"/>
              </w:rPr>
              <w:t>10 al giorno</w:t>
            </w:r>
          </w:p>
        </w:tc>
      </w:tr>
      <w:tr w:rsidR="000E1CA9" w14:paraId="2C86BE9F" w14:textId="77777777" w:rsidTr="000E1C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5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AF98F98" w14:textId="340AF4D4" w:rsidR="000E1CA9" w:rsidRDefault="000E1CA9" w:rsidP="000E1CA9">
            <w:pPr>
              <w:pStyle w:val="TableContents"/>
              <w:tabs>
                <w:tab w:val="left" w:pos="1440"/>
              </w:tabs>
              <w:rPr>
                <w:sz w:val="24"/>
              </w:rPr>
            </w:pPr>
            <w:r>
              <w:rPr>
                <w:sz w:val="24"/>
              </w:rPr>
              <w:t>Commento storia</w:t>
            </w:r>
          </w:p>
        </w:tc>
        <w:tc>
          <w:tcPr>
            <w:tcW w:w="397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3066155" w14:textId="32D3CDD8" w:rsidR="000E1CA9" w:rsidRDefault="000E1CA9">
            <w:pPr>
              <w:pStyle w:val="TableContents"/>
              <w:rPr>
                <w:sz w:val="24"/>
              </w:rPr>
            </w:pPr>
            <w:r>
              <w:rPr>
                <w:sz w:val="24"/>
              </w:rPr>
              <w:t>Un utente commenta una storia</w:t>
            </w:r>
          </w:p>
        </w:tc>
        <w:tc>
          <w:tcPr>
            <w:tcW w:w="124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6D0CCAD" w14:textId="028CB522" w:rsidR="000E1CA9" w:rsidRDefault="000E1CA9">
            <w:pPr>
              <w:pStyle w:val="TableContents"/>
              <w:rPr>
                <w:sz w:val="24"/>
              </w:rPr>
            </w:pPr>
            <w:r>
              <w:rPr>
                <w:sz w:val="24"/>
              </w:rPr>
              <w:t>B</w:t>
            </w:r>
          </w:p>
        </w:tc>
        <w:tc>
          <w:tcPr>
            <w:tcW w:w="267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48D7AC" w14:textId="0D6D271C" w:rsidR="000E1CA9" w:rsidRDefault="000E1CA9">
            <w:pPr>
              <w:pStyle w:val="TableContents"/>
              <w:rPr>
                <w:sz w:val="24"/>
              </w:rPr>
            </w:pPr>
            <w:r>
              <w:rPr>
                <w:sz w:val="24"/>
              </w:rPr>
              <w:t>300000 al giorno.</w:t>
            </w:r>
          </w:p>
        </w:tc>
      </w:tr>
      <w:tr w:rsidR="000E1CA9" w14:paraId="6384986F" w14:textId="77777777" w:rsidTr="000E1C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5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D6E1AA9" w14:textId="4D7D9DE6" w:rsidR="000E1CA9" w:rsidRDefault="000E1CA9" w:rsidP="000E1CA9">
            <w:pPr>
              <w:pStyle w:val="TableContents"/>
              <w:tabs>
                <w:tab w:val="left" w:pos="1440"/>
              </w:tabs>
              <w:rPr>
                <w:sz w:val="24"/>
              </w:rPr>
            </w:pPr>
            <w:r>
              <w:rPr>
                <w:sz w:val="24"/>
              </w:rPr>
              <w:t>Creazione gruppo</w:t>
            </w:r>
          </w:p>
        </w:tc>
        <w:tc>
          <w:tcPr>
            <w:tcW w:w="397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40181EF" w14:textId="0E9B3DAB" w:rsidR="000E1CA9" w:rsidRDefault="000E1CA9">
            <w:pPr>
              <w:pStyle w:val="TableContents"/>
              <w:rPr>
                <w:sz w:val="24"/>
              </w:rPr>
            </w:pPr>
            <w:r>
              <w:rPr>
                <w:sz w:val="24"/>
              </w:rPr>
              <w:t>Un curatore crea un gruppo</w:t>
            </w:r>
          </w:p>
        </w:tc>
        <w:tc>
          <w:tcPr>
            <w:tcW w:w="124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8E2A508" w14:textId="2A683B50" w:rsidR="000E1CA9" w:rsidRDefault="000E1CA9">
            <w:pPr>
              <w:pStyle w:val="TableContents"/>
              <w:rPr>
                <w:sz w:val="24"/>
              </w:rPr>
            </w:pPr>
            <w:r>
              <w:rPr>
                <w:sz w:val="24"/>
              </w:rPr>
              <w:t>B</w:t>
            </w:r>
          </w:p>
        </w:tc>
        <w:tc>
          <w:tcPr>
            <w:tcW w:w="267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9E223CF" w14:textId="32C63448" w:rsidR="000E1CA9" w:rsidRDefault="000E1CA9">
            <w:pPr>
              <w:pStyle w:val="TableContents"/>
              <w:rPr>
                <w:sz w:val="24"/>
              </w:rPr>
            </w:pPr>
            <w:r>
              <w:rPr>
                <w:sz w:val="24"/>
              </w:rPr>
              <w:t>10 al giorno.</w:t>
            </w:r>
          </w:p>
        </w:tc>
      </w:tr>
      <w:tr w:rsidR="000E1CA9" w14:paraId="2F0552A0" w14:textId="77777777" w:rsidTr="000E1C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5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B0C9671" w14:textId="730EDA0D" w:rsidR="000E1CA9" w:rsidRDefault="000E1CA9" w:rsidP="000E1CA9">
            <w:pPr>
              <w:pStyle w:val="TableContents"/>
              <w:tabs>
                <w:tab w:val="left" w:pos="1440"/>
              </w:tabs>
              <w:rPr>
                <w:sz w:val="24"/>
              </w:rPr>
            </w:pPr>
            <w:r>
              <w:rPr>
                <w:sz w:val="24"/>
              </w:rPr>
              <w:t>Calcolo età media dei visitatori</w:t>
            </w:r>
          </w:p>
        </w:tc>
        <w:tc>
          <w:tcPr>
            <w:tcW w:w="397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CF43CC6" w14:textId="4A19D869" w:rsidR="000E1CA9" w:rsidRDefault="000E1CA9">
            <w:pPr>
              <w:pStyle w:val="TableContents"/>
              <w:rPr>
                <w:sz w:val="24"/>
              </w:rPr>
            </w:pPr>
            <w:r>
              <w:rPr>
                <w:sz w:val="24"/>
              </w:rPr>
              <w:t>Un curatore può calcolare l’età media dei visitatori.</w:t>
            </w:r>
          </w:p>
        </w:tc>
        <w:tc>
          <w:tcPr>
            <w:tcW w:w="124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0CC5BF5" w14:textId="5C9007B0" w:rsidR="000E1CA9" w:rsidRDefault="000E1CA9">
            <w:pPr>
              <w:pStyle w:val="TableContents"/>
              <w:rPr>
                <w:sz w:val="24"/>
              </w:rPr>
            </w:pPr>
            <w:r>
              <w:rPr>
                <w:sz w:val="24"/>
              </w:rPr>
              <w:t>B</w:t>
            </w:r>
          </w:p>
        </w:tc>
        <w:tc>
          <w:tcPr>
            <w:tcW w:w="267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AF0B2B9" w14:textId="154D3BCE" w:rsidR="000E1CA9" w:rsidRDefault="000E1CA9">
            <w:pPr>
              <w:pStyle w:val="TableContents"/>
              <w:rPr>
                <w:sz w:val="24"/>
              </w:rPr>
            </w:pPr>
            <w:r>
              <w:rPr>
                <w:sz w:val="24"/>
              </w:rPr>
              <w:t>2 a settimana.</w:t>
            </w:r>
          </w:p>
        </w:tc>
      </w:tr>
      <w:tr w:rsidR="000E1CA9" w14:paraId="6D3903BE" w14:textId="77777777" w:rsidTr="000E1C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5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51E7C93" w14:textId="0EC93D7B" w:rsidR="000E1CA9" w:rsidRDefault="000E1CA9" w:rsidP="000E1CA9">
            <w:pPr>
              <w:pStyle w:val="TableContents"/>
              <w:tabs>
                <w:tab w:val="left" w:pos="1440"/>
              </w:tabs>
              <w:rPr>
                <w:sz w:val="24"/>
              </w:rPr>
            </w:pPr>
            <w:r>
              <w:rPr>
                <w:sz w:val="24"/>
              </w:rPr>
              <w:t>Classifica storie più votate.</w:t>
            </w:r>
          </w:p>
        </w:tc>
        <w:tc>
          <w:tcPr>
            <w:tcW w:w="397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D9DD1F7" w14:textId="09231F28" w:rsidR="000E1CA9" w:rsidRDefault="000E1CA9">
            <w:pPr>
              <w:pStyle w:val="TableContents"/>
              <w:rPr>
                <w:sz w:val="24"/>
              </w:rPr>
            </w:pPr>
            <w:r>
              <w:rPr>
                <w:sz w:val="24"/>
              </w:rPr>
              <w:t>Classifica delle storie più votate in settimana.</w:t>
            </w:r>
          </w:p>
        </w:tc>
        <w:tc>
          <w:tcPr>
            <w:tcW w:w="124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A8CE446" w14:textId="236EF396" w:rsidR="000E1CA9" w:rsidRDefault="000E1CA9">
            <w:pPr>
              <w:pStyle w:val="TableContents"/>
              <w:rPr>
                <w:sz w:val="24"/>
              </w:rPr>
            </w:pPr>
            <w:r>
              <w:rPr>
                <w:sz w:val="24"/>
              </w:rPr>
              <w:t>B</w:t>
            </w:r>
          </w:p>
        </w:tc>
        <w:tc>
          <w:tcPr>
            <w:tcW w:w="267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A1E0880" w14:textId="5F2CBA2F" w:rsidR="000E1CA9" w:rsidRDefault="000E1CA9">
            <w:pPr>
              <w:pStyle w:val="TableContents"/>
              <w:rPr>
                <w:sz w:val="24"/>
              </w:rPr>
            </w:pPr>
            <w:r>
              <w:rPr>
                <w:sz w:val="24"/>
              </w:rPr>
              <w:t>1 a settimana.</w:t>
            </w:r>
          </w:p>
        </w:tc>
      </w:tr>
      <w:tr w:rsidR="000D0A78" w14:paraId="74A9AFB0" w14:textId="77777777" w:rsidTr="000E1C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5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C4D8AD0" w14:textId="5FFF9DCC" w:rsidR="000D0A78" w:rsidRDefault="000D0A78" w:rsidP="000E1CA9">
            <w:pPr>
              <w:pStyle w:val="TableContents"/>
              <w:tabs>
                <w:tab w:val="left" w:pos="1440"/>
              </w:tabs>
              <w:rPr>
                <w:sz w:val="24"/>
              </w:rPr>
            </w:pPr>
            <w:r>
              <w:rPr>
                <w:sz w:val="24"/>
              </w:rPr>
              <w:t>Visualizzazione storia</w:t>
            </w:r>
          </w:p>
        </w:tc>
        <w:tc>
          <w:tcPr>
            <w:tcW w:w="397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5D30C6D" w14:textId="72F9D987" w:rsidR="000D0A78" w:rsidRDefault="000D0A78">
            <w:pPr>
              <w:pStyle w:val="TableContents"/>
              <w:rPr>
                <w:sz w:val="24"/>
              </w:rPr>
            </w:pPr>
            <w:r>
              <w:rPr>
                <w:sz w:val="24"/>
              </w:rPr>
              <w:t xml:space="preserve">Un utente visualizza una storia </w:t>
            </w:r>
          </w:p>
        </w:tc>
        <w:tc>
          <w:tcPr>
            <w:tcW w:w="124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C909AA5" w14:textId="761B10FB" w:rsidR="000D0A78" w:rsidRDefault="000D0A78">
            <w:pPr>
              <w:pStyle w:val="TableContents"/>
              <w:rPr>
                <w:sz w:val="24"/>
              </w:rPr>
            </w:pPr>
            <w:r>
              <w:rPr>
                <w:sz w:val="24"/>
              </w:rPr>
              <w:t>B</w:t>
            </w:r>
          </w:p>
        </w:tc>
        <w:tc>
          <w:tcPr>
            <w:tcW w:w="267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2899F1C" w14:textId="6379C57F" w:rsidR="000D0A78" w:rsidRDefault="000D0A78">
            <w:pPr>
              <w:pStyle w:val="TableContents"/>
              <w:rPr>
                <w:sz w:val="24"/>
              </w:rPr>
            </w:pPr>
            <w:r>
              <w:rPr>
                <w:sz w:val="24"/>
              </w:rPr>
              <w:t>5000 al giorno.</w:t>
            </w:r>
          </w:p>
        </w:tc>
      </w:tr>
      <w:tr w:rsidR="000D0A78" w14:paraId="0BECCF5A" w14:textId="77777777" w:rsidTr="000E1C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5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3274F73" w14:textId="3A9B9335" w:rsidR="000D0A78" w:rsidRDefault="000D0A78" w:rsidP="000E1CA9">
            <w:pPr>
              <w:pStyle w:val="TableContents"/>
              <w:tabs>
                <w:tab w:val="left" w:pos="1440"/>
              </w:tabs>
              <w:rPr>
                <w:sz w:val="24"/>
              </w:rPr>
            </w:pPr>
            <w:r>
              <w:rPr>
                <w:sz w:val="24"/>
              </w:rPr>
              <w:t>Eliminazione storia</w:t>
            </w:r>
          </w:p>
        </w:tc>
        <w:tc>
          <w:tcPr>
            <w:tcW w:w="397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61FBA16" w14:textId="47CCE569" w:rsidR="000D0A78" w:rsidRDefault="000D0A78">
            <w:pPr>
              <w:pStyle w:val="TableContents"/>
              <w:rPr>
                <w:sz w:val="24"/>
              </w:rPr>
            </w:pPr>
            <w:r>
              <w:rPr>
                <w:sz w:val="24"/>
              </w:rPr>
              <w:t>Un utente elimina una storia</w:t>
            </w:r>
          </w:p>
        </w:tc>
        <w:tc>
          <w:tcPr>
            <w:tcW w:w="124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A32802A" w14:textId="772DB1D3" w:rsidR="000D0A78" w:rsidRDefault="000D0A78">
            <w:pPr>
              <w:pStyle w:val="TableContents"/>
              <w:rPr>
                <w:sz w:val="24"/>
              </w:rPr>
            </w:pPr>
            <w:r>
              <w:rPr>
                <w:sz w:val="24"/>
              </w:rPr>
              <w:t>B</w:t>
            </w:r>
          </w:p>
        </w:tc>
        <w:tc>
          <w:tcPr>
            <w:tcW w:w="267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E6B7824" w14:textId="4B90601B" w:rsidR="000D0A78" w:rsidRDefault="000D0A78">
            <w:pPr>
              <w:pStyle w:val="TableContents"/>
              <w:rPr>
                <w:sz w:val="24"/>
              </w:rPr>
            </w:pPr>
            <w:r>
              <w:rPr>
                <w:sz w:val="24"/>
              </w:rPr>
              <w:t>100 al giorno.</w:t>
            </w:r>
          </w:p>
        </w:tc>
      </w:tr>
    </w:tbl>
    <w:p w14:paraId="083AF317" w14:textId="2627D3B5" w:rsidR="008A2A47" w:rsidRDefault="008A2A47">
      <w:pPr>
        <w:pStyle w:val="Textbody"/>
      </w:pPr>
    </w:p>
    <w:p w14:paraId="1C3F7FC0" w14:textId="77777777" w:rsidR="008A2A47" w:rsidRPr="00E42F64" w:rsidRDefault="00E42F64">
      <w:pPr>
        <w:pStyle w:val="Titolo1"/>
        <w:jc w:val="both"/>
        <w:rPr>
          <w:sz w:val="32"/>
          <w:szCs w:val="32"/>
        </w:rPr>
      </w:pPr>
      <w:r w:rsidRPr="00E42F64">
        <w:rPr>
          <w:sz w:val="32"/>
          <w:szCs w:val="32"/>
        </w:rPr>
        <w:lastRenderedPageBreak/>
        <w:t>2.3. Ristrutturazione dello schema E-R</w:t>
      </w:r>
    </w:p>
    <w:p w14:paraId="63600C7A" w14:textId="76CB84FA" w:rsidR="00E42F64" w:rsidRPr="00E42F64" w:rsidRDefault="00E42F64" w:rsidP="00E42F64">
      <w:pPr>
        <w:pStyle w:val="Titolo2"/>
        <w:rPr>
          <w:rFonts w:ascii="Arial" w:hAnsi="Arial"/>
        </w:rPr>
      </w:pPr>
      <w:r>
        <w:t xml:space="preserve">2.3.1. </w:t>
      </w:r>
      <w:r>
        <w:rPr>
          <w:rFonts w:ascii="Arial" w:hAnsi="Arial"/>
        </w:rPr>
        <w:t>Analisi delle ridondanze</w:t>
      </w:r>
    </w:p>
    <w:p w14:paraId="249A6C38" w14:textId="6F1AAA78" w:rsidR="008A2A47" w:rsidRPr="00E42F64" w:rsidRDefault="00E42F64">
      <w:pPr>
        <w:pStyle w:val="Titolo3"/>
        <w:rPr>
          <w:sz w:val="26"/>
          <w:szCs w:val="26"/>
        </w:rPr>
      </w:pPr>
      <w:r w:rsidRPr="00E42F64">
        <w:rPr>
          <w:bCs/>
          <w:sz w:val="26"/>
          <w:szCs w:val="26"/>
        </w:rPr>
        <w:t>2</w:t>
      </w:r>
      <w:r w:rsidRPr="00E42F64">
        <w:rPr>
          <w:bCs/>
          <w:sz w:val="26"/>
          <w:szCs w:val="26"/>
        </w:rPr>
        <w:t>.3.1.1. RIDONDANZA 1</w:t>
      </w:r>
      <w:r w:rsidR="00AE4E41" w:rsidRPr="00E42F64">
        <w:rPr>
          <w:bCs/>
          <w:sz w:val="26"/>
          <w:szCs w:val="26"/>
        </w:rPr>
        <w:t>:</w:t>
      </w:r>
      <w:r w:rsidR="00796DE2" w:rsidRPr="00E42F64">
        <w:rPr>
          <w:bCs/>
          <w:sz w:val="26"/>
          <w:szCs w:val="26"/>
        </w:rPr>
        <w:t xml:space="preserve"> Durata</w:t>
      </w:r>
    </w:p>
    <w:p w14:paraId="5336699F" w14:textId="3A9278E2" w:rsidR="008A2A47" w:rsidRDefault="00E42F64">
      <w:pPr>
        <w:pStyle w:val="Textbody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81FF591" wp14:editId="744668DC">
                <wp:simplePos x="0" y="0"/>
                <wp:positionH relativeFrom="column">
                  <wp:posOffset>54004</wp:posOffset>
                </wp:positionH>
                <wp:positionV relativeFrom="paragraph">
                  <wp:posOffset>165597</wp:posOffset>
                </wp:positionV>
                <wp:extent cx="3287396" cy="1135383"/>
                <wp:effectExtent l="0" t="0" r="27305" b="26670"/>
                <wp:wrapTopAndBottom/>
                <wp:docPr id="1202449855" name="Cornic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7396" cy="1135383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94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A0C315D" w14:textId="70738266" w:rsidR="008A2A47" w:rsidRDefault="000D0A78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1A5E6597" wp14:editId="4A26F19C">
                                  <wp:extent cx="3307080" cy="1126490"/>
                                  <wp:effectExtent l="0" t="0" r="7620" b="0"/>
                                  <wp:docPr id="1543924184" name="Immagine 2" descr="Immagine che contiene linea, calligrafia, testo, Carattere&#10;&#10;Descrizione generata automa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43924184" name="Immagine 2" descr="Immagine che contiene linea, calligrafia, testo, Carattere&#10;&#10;Descrizione generata automaticamente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25720" cy="113283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vert="horz" wrap="square" lIns="0" tIns="0" rIns="0" bIns="0" anchor="t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81FF591" id="_x0000_t202" coordsize="21600,21600" o:spt="202" path="m,l,21600r21600,l21600,xe">
                <v:stroke joinstyle="miter"/>
                <v:path gradientshapeok="t" o:connecttype="rect"/>
              </v:shapetype>
              <v:shape id="Cornice1" o:spid="_x0000_s1026" type="#_x0000_t202" style="position:absolute;left:0;text-align:left;margin-left:4.25pt;margin-top:13.05pt;width:258.85pt;height:89.4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" fillcolor="#eee" strokeweight=".26111mm">
                <v:textbox inset="0,0,0,0">
                  <w:txbxContent>
                    <w:p w14:paraId="2A0C315D" w14:textId="70738266" w:rsidR="008A2A47" w:rsidRDefault="000D0A78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noProof/>
                        </w:rPr>
                        <w:drawing>
                          <wp:inline distT="0" distB="0" distL="0" distR="0" wp14:anchorId="1A5E6597" wp14:editId="4A26F19C">
                            <wp:extent cx="3307080" cy="1126490"/>
                            <wp:effectExtent l="0" t="0" r="7620" b="0"/>
                            <wp:docPr id="1543924184" name="Immagine 2" descr="Immagine che contiene linea, calligrafia, testo, Carattere&#10;&#10;Descrizione generata automa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43924184" name="Immagine 2" descr="Immagine che contiene linea, calligrafia, testo, Carattere&#10;&#10;Descrizione generata automaticamente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25720" cy="113283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b/>
          <w:bCs/>
        </w:rPr>
        <w:t>DERIVAZIONE:</w:t>
      </w:r>
      <w:r>
        <w:t xml:space="preserve"> </w:t>
      </w:r>
      <w:r w:rsidR="00796DE2">
        <w:t xml:space="preserve">La durata della storia è derivabile facendo la differenza tra </w:t>
      </w:r>
      <w:proofErr w:type="spellStart"/>
      <w:r w:rsidR="00796DE2">
        <w:t>timestamp</w:t>
      </w:r>
      <w:proofErr w:type="spellEnd"/>
      <w:r w:rsidR="00796DE2">
        <w:t xml:space="preserve"> fine e inizio.</w:t>
      </w:r>
    </w:p>
    <w:p w14:paraId="697EEB53" w14:textId="77777777" w:rsidR="008A2A47" w:rsidRDefault="00E42F64">
      <w:pPr>
        <w:pStyle w:val="Textbody"/>
        <w:jc w:val="both"/>
        <w:rPr>
          <w:b/>
          <w:bCs/>
        </w:rPr>
      </w:pPr>
      <w:r>
        <w:rPr>
          <w:b/>
          <w:bCs/>
        </w:rPr>
        <w:t>OPERAZIONI COINVOLTE</w:t>
      </w:r>
    </w:p>
    <w:p w14:paraId="077D0B86" w14:textId="1DB83558" w:rsidR="008A2A47" w:rsidRDefault="00796DE2" w:rsidP="00796DE2">
      <w:pPr>
        <w:pStyle w:val="Textbody"/>
        <w:numPr>
          <w:ilvl w:val="0"/>
          <w:numId w:val="1"/>
        </w:numPr>
        <w:jc w:val="both"/>
      </w:pPr>
      <w:r>
        <w:t>Creazione storia</w:t>
      </w:r>
    </w:p>
    <w:p w14:paraId="2C196E28" w14:textId="6B10BD85" w:rsidR="000D0A78" w:rsidRDefault="000D0A78" w:rsidP="00796DE2">
      <w:pPr>
        <w:pStyle w:val="Textbody"/>
        <w:numPr>
          <w:ilvl w:val="0"/>
          <w:numId w:val="1"/>
        </w:numPr>
        <w:jc w:val="both"/>
      </w:pPr>
      <w:r>
        <w:t>Visualizzazione storia.</w:t>
      </w:r>
    </w:p>
    <w:p w14:paraId="43CE8C77" w14:textId="32CEA260" w:rsidR="000D0A78" w:rsidRDefault="000D0A78" w:rsidP="00796DE2">
      <w:pPr>
        <w:pStyle w:val="Textbody"/>
        <w:numPr>
          <w:ilvl w:val="0"/>
          <w:numId w:val="1"/>
        </w:numPr>
        <w:jc w:val="both"/>
      </w:pPr>
      <w:r>
        <w:t>Eliminazione storia.</w:t>
      </w:r>
    </w:p>
    <w:p w14:paraId="632FD431" w14:textId="669D93B9" w:rsidR="008A2A47" w:rsidRDefault="003D3E2C">
      <w:pPr>
        <w:pStyle w:val="Textbody"/>
        <w:jc w:val="both"/>
        <w:rPr>
          <w:b/>
          <w:bCs/>
        </w:rPr>
      </w:pPr>
      <w:r>
        <w:rPr>
          <w:b/>
          <w:bCs/>
        </w:rPr>
        <w:br/>
      </w:r>
      <w:r w:rsidR="00E42F64">
        <w:rPr>
          <w:b/>
          <w:bCs/>
        </w:rPr>
        <w:t>PR</w:t>
      </w:r>
      <w:r w:rsidR="00E42F64">
        <w:rPr>
          <w:b/>
          <w:bCs/>
        </w:rPr>
        <w:t>ESENZA DI RIDONDANZA</w:t>
      </w:r>
    </w:p>
    <w:p w14:paraId="1D001D4B" w14:textId="0196AC5B" w:rsidR="000D0A78" w:rsidRPr="003D3E2C" w:rsidRDefault="000D0A78" w:rsidP="003D3E2C">
      <w:pPr>
        <w:pStyle w:val="Textbody"/>
        <w:jc w:val="both"/>
        <w:rPr>
          <w:b/>
          <w:bCs/>
        </w:rPr>
      </w:pPr>
      <w:r w:rsidRPr="003D3E2C">
        <w:rPr>
          <w:b/>
          <w:bCs/>
        </w:rPr>
        <w:t>Creazione storia</w:t>
      </w:r>
      <w:r w:rsidR="003D3E2C">
        <w:rPr>
          <w:b/>
          <w:bCs/>
        </w:rPr>
        <w:t xml:space="preserve"> / Visualizzazione storia / Eliminazione storia</w:t>
      </w:r>
    </w:p>
    <w:p w14:paraId="4F146C41" w14:textId="7E311D6B" w:rsidR="008A2A47" w:rsidRDefault="00E42F64">
      <w:pPr>
        <w:pStyle w:val="Textbody"/>
        <w:jc w:val="both"/>
      </w:pPr>
      <w:r>
        <w:t>Tavola degli accessi:</w:t>
      </w:r>
    </w:p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530"/>
        <w:gridCol w:w="1365"/>
        <w:gridCol w:w="1350"/>
        <w:gridCol w:w="1140"/>
        <w:gridCol w:w="4260"/>
      </w:tblGrid>
      <w:tr w:rsidR="008A2A47" w14:paraId="432D00E8" w14:textId="77777777" w:rsidTr="003D3E2C">
        <w:tblPrEx>
          <w:tblCellMar>
            <w:top w:w="0" w:type="dxa"/>
            <w:bottom w:w="0" w:type="dxa"/>
          </w:tblCellMar>
        </w:tblPrEx>
        <w:tc>
          <w:tcPr>
            <w:tcW w:w="1530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D89E2A9" w14:textId="77777777" w:rsidR="008A2A47" w:rsidRPr="003D3E2C" w:rsidRDefault="00E42F64" w:rsidP="003D3E2C">
            <w:pPr>
              <w:pStyle w:val="TableContents"/>
              <w:jc w:val="center"/>
              <w:rPr>
                <w:b/>
                <w:bCs/>
              </w:rPr>
            </w:pPr>
            <w:r w:rsidRPr="003D3E2C">
              <w:rPr>
                <w:b/>
                <w:bCs/>
              </w:rPr>
              <w:t>Concetto</w:t>
            </w:r>
          </w:p>
        </w:tc>
        <w:tc>
          <w:tcPr>
            <w:tcW w:w="1365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DC96090" w14:textId="77777777" w:rsidR="008A2A47" w:rsidRPr="003D3E2C" w:rsidRDefault="00E42F64" w:rsidP="003D3E2C">
            <w:pPr>
              <w:pStyle w:val="TableContents"/>
              <w:jc w:val="center"/>
              <w:rPr>
                <w:b/>
                <w:bCs/>
              </w:rPr>
            </w:pPr>
            <w:r w:rsidRPr="003D3E2C">
              <w:rPr>
                <w:b/>
                <w:bCs/>
              </w:rPr>
              <w:t>Costrutto</w:t>
            </w:r>
          </w:p>
        </w:tc>
        <w:tc>
          <w:tcPr>
            <w:tcW w:w="1350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18A2EC3" w14:textId="77777777" w:rsidR="008A2A47" w:rsidRPr="003D3E2C" w:rsidRDefault="00E42F64" w:rsidP="003D3E2C">
            <w:pPr>
              <w:pStyle w:val="TableContents"/>
              <w:jc w:val="center"/>
              <w:rPr>
                <w:b/>
                <w:bCs/>
              </w:rPr>
            </w:pPr>
            <w:r w:rsidRPr="003D3E2C">
              <w:rPr>
                <w:b/>
                <w:bCs/>
              </w:rPr>
              <w:t>Accessi</w:t>
            </w:r>
          </w:p>
        </w:tc>
        <w:tc>
          <w:tcPr>
            <w:tcW w:w="1140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D309607" w14:textId="77777777" w:rsidR="008A2A47" w:rsidRPr="003D3E2C" w:rsidRDefault="00E42F64" w:rsidP="003D3E2C">
            <w:pPr>
              <w:pStyle w:val="TableContents"/>
              <w:jc w:val="center"/>
              <w:rPr>
                <w:b/>
                <w:bCs/>
              </w:rPr>
            </w:pPr>
            <w:r w:rsidRPr="003D3E2C">
              <w:rPr>
                <w:b/>
                <w:bCs/>
              </w:rPr>
              <w:t>Tipo</w:t>
            </w:r>
          </w:p>
        </w:tc>
        <w:tc>
          <w:tcPr>
            <w:tcW w:w="4260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BF8644F" w14:textId="77777777" w:rsidR="008A2A47" w:rsidRPr="003D3E2C" w:rsidRDefault="00E42F64" w:rsidP="003D3E2C">
            <w:pPr>
              <w:pStyle w:val="TableContents"/>
              <w:jc w:val="center"/>
              <w:rPr>
                <w:b/>
                <w:bCs/>
              </w:rPr>
            </w:pPr>
            <w:r w:rsidRPr="003D3E2C">
              <w:rPr>
                <w:b/>
                <w:bCs/>
              </w:rPr>
              <w:t>Descrizione</w:t>
            </w:r>
          </w:p>
        </w:tc>
      </w:tr>
      <w:tr w:rsidR="008A2A47" w14:paraId="77171FE5" w14:textId="77777777" w:rsidTr="003D3E2C">
        <w:tblPrEx>
          <w:tblCellMar>
            <w:top w:w="0" w:type="dxa"/>
            <w:bottom w:w="0" w:type="dxa"/>
          </w:tblCellMar>
        </w:tblPrEx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0888A1E" w14:textId="7064161E" w:rsidR="008A2A47" w:rsidRDefault="000D0A78" w:rsidP="003D3E2C">
            <w:pPr>
              <w:pStyle w:val="TableContents"/>
              <w:jc w:val="center"/>
            </w:pPr>
            <w:r>
              <w:t>Storia</w:t>
            </w:r>
          </w:p>
        </w:tc>
        <w:tc>
          <w:tcPr>
            <w:tcW w:w="1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1275F78" w14:textId="3C3661B0" w:rsidR="008A2A47" w:rsidRDefault="000D0A78" w:rsidP="003D3E2C">
            <w:pPr>
              <w:pStyle w:val="TableContents"/>
              <w:jc w:val="center"/>
            </w:pPr>
            <w:r>
              <w:t>Entità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E862568" w14:textId="0D4E6087" w:rsidR="008A2A47" w:rsidRDefault="000D0A78" w:rsidP="003D3E2C">
            <w:pPr>
              <w:pStyle w:val="TableContents"/>
              <w:jc w:val="center"/>
            </w:pPr>
            <w:r>
              <w:t>1</w:t>
            </w: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B55E411" w14:textId="12D9C861" w:rsidR="008A2A47" w:rsidRDefault="000D0A78" w:rsidP="003D3E2C">
            <w:pPr>
              <w:pStyle w:val="TableContents"/>
              <w:jc w:val="center"/>
            </w:pPr>
            <w:r>
              <w:t>S</w:t>
            </w:r>
          </w:p>
        </w:tc>
        <w:tc>
          <w:tcPr>
            <w:tcW w:w="4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91B4AF4" w14:textId="32B9B5AA" w:rsidR="008A2A47" w:rsidRDefault="000D0A78" w:rsidP="003D3E2C">
            <w:pPr>
              <w:pStyle w:val="TableContents"/>
              <w:jc w:val="center"/>
            </w:pPr>
            <w:r>
              <w:t>Creazione della storia</w:t>
            </w:r>
          </w:p>
        </w:tc>
      </w:tr>
      <w:tr w:rsidR="003D3E2C" w14:paraId="708ABA17" w14:textId="77777777" w:rsidTr="003D3E2C">
        <w:tblPrEx>
          <w:tblCellMar>
            <w:top w:w="0" w:type="dxa"/>
            <w:bottom w:w="0" w:type="dxa"/>
          </w:tblCellMar>
        </w:tblPrEx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D2F894E" w14:textId="797F5909" w:rsidR="003D3E2C" w:rsidRDefault="003D3E2C" w:rsidP="003D3E2C">
            <w:pPr>
              <w:pStyle w:val="TableContents"/>
              <w:jc w:val="center"/>
            </w:pPr>
            <w:r>
              <w:t>Storia</w:t>
            </w:r>
          </w:p>
        </w:tc>
        <w:tc>
          <w:tcPr>
            <w:tcW w:w="1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3B34B94" w14:textId="2587AF5F" w:rsidR="003D3E2C" w:rsidRDefault="003D3E2C" w:rsidP="003D3E2C">
            <w:pPr>
              <w:pStyle w:val="TableContents"/>
              <w:jc w:val="center"/>
            </w:pPr>
            <w:r>
              <w:t>Entità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067493B" w14:textId="615FA826" w:rsidR="003D3E2C" w:rsidRDefault="003D3E2C" w:rsidP="003D3E2C">
            <w:pPr>
              <w:pStyle w:val="TableContents"/>
              <w:jc w:val="center"/>
            </w:pPr>
            <w:r>
              <w:t>1</w:t>
            </w: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5711575" w14:textId="2DC2B570" w:rsidR="003D3E2C" w:rsidRDefault="003D3E2C" w:rsidP="003D3E2C">
            <w:pPr>
              <w:pStyle w:val="TableContents"/>
              <w:jc w:val="center"/>
            </w:pPr>
            <w:r>
              <w:t>L</w:t>
            </w:r>
          </w:p>
        </w:tc>
        <w:tc>
          <w:tcPr>
            <w:tcW w:w="4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E50E5C0" w14:textId="21B7584A" w:rsidR="003D3E2C" w:rsidRDefault="003D3E2C" w:rsidP="003D3E2C">
            <w:pPr>
              <w:pStyle w:val="TableContents"/>
              <w:jc w:val="center"/>
            </w:pPr>
            <w:r>
              <w:t>Visualizzazione storia</w:t>
            </w:r>
          </w:p>
        </w:tc>
      </w:tr>
      <w:tr w:rsidR="003D3E2C" w14:paraId="2F50FF1F" w14:textId="77777777" w:rsidTr="003D3E2C">
        <w:tblPrEx>
          <w:tblCellMar>
            <w:top w:w="0" w:type="dxa"/>
            <w:bottom w:w="0" w:type="dxa"/>
          </w:tblCellMar>
        </w:tblPrEx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F20AD0A" w14:textId="73F3A3FA" w:rsidR="003D3E2C" w:rsidRDefault="003D3E2C" w:rsidP="003D3E2C">
            <w:pPr>
              <w:pStyle w:val="TableContents"/>
              <w:jc w:val="center"/>
            </w:pPr>
            <w:r>
              <w:t>Storia</w:t>
            </w:r>
          </w:p>
        </w:tc>
        <w:tc>
          <w:tcPr>
            <w:tcW w:w="1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39B4E6C" w14:textId="64E69059" w:rsidR="003D3E2C" w:rsidRDefault="003D3E2C" w:rsidP="003D3E2C">
            <w:pPr>
              <w:pStyle w:val="TableContents"/>
              <w:jc w:val="center"/>
            </w:pPr>
            <w:r>
              <w:t>Entità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81C4D65" w14:textId="7C3CA123" w:rsidR="003D3E2C" w:rsidRDefault="003D3E2C" w:rsidP="003D3E2C">
            <w:pPr>
              <w:pStyle w:val="TableContents"/>
              <w:jc w:val="center"/>
            </w:pPr>
            <w:r>
              <w:t>1</w:t>
            </w: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0D1CC19" w14:textId="28ADEF42" w:rsidR="003D3E2C" w:rsidRDefault="003D3E2C" w:rsidP="003D3E2C">
            <w:pPr>
              <w:pStyle w:val="TableContents"/>
              <w:jc w:val="center"/>
            </w:pPr>
            <w:r>
              <w:t>S</w:t>
            </w:r>
          </w:p>
        </w:tc>
        <w:tc>
          <w:tcPr>
            <w:tcW w:w="4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B8F9B98" w14:textId="66495140" w:rsidR="003D3E2C" w:rsidRDefault="003D3E2C" w:rsidP="003D3E2C">
            <w:pPr>
              <w:pStyle w:val="TableContents"/>
              <w:jc w:val="center"/>
            </w:pPr>
            <w:r>
              <w:t>Eliminazione</w:t>
            </w:r>
            <w:r>
              <w:t xml:space="preserve"> storia</w:t>
            </w:r>
          </w:p>
        </w:tc>
      </w:tr>
    </w:tbl>
    <w:p w14:paraId="1511F161" w14:textId="77777777" w:rsidR="008A2A47" w:rsidRDefault="008A2A47">
      <w:pPr>
        <w:pStyle w:val="Textbody"/>
        <w:jc w:val="both"/>
      </w:pPr>
    </w:p>
    <w:p w14:paraId="63CA82D3" w14:textId="0BE83E83" w:rsidR="00313B44" w:rsidRDefault="00313B44">
      <w:pPr>
        <w:pStyle w:val="Textbody"/>
        <w:jc w:val="both"/>
      </w:pPr>
      <w:r w:rsidRPr="00313B44">
        <w:rPr>
          <w:i/>
          <w:iCs/>
        </w:rPr>
        <w:t>Creazione Storia:</w:t>
      </w:r>
    </w:p>
    <w:p w14:paraId="2457AD16" w14:textId="3A29C501" w:rsidR="00313B44" w:rsidRDefault="00313B44" w:rsidP="00313B44">
      <w:pPr>
        <w:pStyle w:val="Textbody"/>
        <w:numPr>
          <w:ilvl w:val="0"/>
          <w:numId w:val="3"/>
        </w:numPr>
        <w:jc w:val="both"/>
      </w:pPr>
      <w:r>
        <w:t>S : 1 * 200000 = 200000</w:t>
      </w:r>
    </w:p>
    <w:p w14:paraId="6C65D4CD" w14:textId="0AFB44C5" w:rsidR="008A2A47" w:rsidRDefault="00E42F64">
      <w:pPr>
        <w:pStyle w:val="Textbody"/>
        <w:jc w:val="both"/>
      </w:pPr>
      <w:r>
        <w:t xml:space="preserve">Costo: </w:t>
      </w:r>
      <w:r>
        <w:tab/>
        <w:t>S:</w:t>
      </w:r>
      <w:r>
        <w:tab/>
      </w:r>
      <w:r w:rsidR="003D3E2C">
        <w:t>2</w:t>
      </w:r>
      <w:r w:rsidR="00313B44">
        <w:t>00000</w:t>
      </w:r>
      <w:r>
        <w:tab/>
      </w:r>
      <w:r>
        <w:tab/>
        <w:t>L:</w:t>
      </w:r>
      <w:r>
        <w:tab/>
      </w:r>
      <w:r w:rsidR="00313B44">
        <w:t>0</w:t>
      </w:r>
      <w:r>
        <w:tab/>
      </w:r>
      <w:r>
        <w:tab/>
        <w:t>TOT:</w:t>
      </w:r>
      <w:r w:rsidR="000D0A78">
        <w:t xml:space="preserve"> </w:t>
      </w:r>
      <w:r w:rsidR="00313B44">
        <w:t>200000 accessi/giorno</w:t>
      </w:r>
    </w:p>
    <w:p w14:paraId="1A96CDD3" w14:textId="77777777" w:rsidR="00313B44" w:rsidRDefault="00313B44">
      <w:pPr>
        <w:pStyle w:val="Textbody"/>
        <w:jc w:val="both"/>
      </w:pPr>
    </w:p>
    <w:p w14:paraId="3AAF5947" w14:textId="31EBEC88" w:rsidR="00313B44" w:rsidRPr="00313B44" w:rsidRDefault="00313B44">
      <w:pPr>
        <w:pStyle w:val="Textbody"/>
        <w:jc w:val="both"/>
        <w:rPr>
          <w:i/>
          <w:iCs/>
        </w:rPr>
      </w:pPr>
      <w:r w:rsidRPr="00313B44">
        <w:rPr>
          <w:i/>
          <w:iCs/>
        </w:rPr>
        <w:t>Visualizzazione Storia:</w:t>
      </w:r>
    </w:p>
    <w:p w14:paraId="5624176C" w14:textId="1D3F1DE8" w:rsidR="00313B44" w:rsidRDefault="00313B44" w:rsidP="00313B44">
      <w:pPr>
        <w:pStyle w:val="Textbody"/>
        <w:numPr>
          <w:ilvl w:val="0"/>
          <w:numId w:val="3"/>
        </w:numPr>
        <w:jc w:val="both"/>
      </w:pPr>
      <w:r>
        <w:t>L : 1 * 5000 = 5000</w:t>
      </w:r>
    </w:p>
    <w:p w14:paraId="390AFD9B" w14:textId="6F42BC2E" w:rsidR="00313B44" w:rsidRDefault="00313B44">
      <w:pPr>
        <w:pStyle w:val="Textbody"/>
        <w:jc w:val="both"/>
      </w:pPr>
      <w:r>
        <w:t xml:space="preserve">Costo: </w:t>
      </w:r>
      <w:r>
        <w:tab/>
        <w:t>S:</w:t>
      </w:r>
      <w:r>
        <w:tab/>
      </w:r>
      <w:r>
        <w:t>0</w:t>
      </w:r>
      <w:r>
        <w:tab/>
      </w:r>
      <w:r>
        <w:tab/>
        <w:t>L:</w:t>
      </w:r>
      <w:r>
        <w:tab/>
      </w:r>
      <w:r>
        <w:t>5000</w:t>
      </w:r>
      <w:r>
        <w:tab/>
      </w:r>
      <w:r>
        <w:tab/>
        <w:t xml:space="preserve">TOT: </w:t>
      </w:r>
      <w:r>
        <w:t>5000</w:t>
      </w:r>
      <w:r>
        <w:t xml:space="preserve"> accessi/giorno</w:t>
      </w:r>
    </w:p>
    <w:p w14:paraId="47E9848C" w14:textId="5625E3ED" w:rsidR="00313B44" w:rsidRPr="00313B44" w:rsidRDefault="00313B44">
      <w:pPr>
        <w:pStyle w:val="Textbody"/>
        <w:jc w:val="both"/>
        <w:rPr>
          <w:i/>
          <w:iCs/>
        </w:rPr>
      </w:pPr>
      <w:r w:rsidRPr="00313B44">
        <w:rPr>
          <w:i/>
          <w:iCs/>
        </w:rPr>
        <w:t>Eliminazione Storia:</w:t>
      </w:r>
    </w:p>
    <w:p w14:paraId="253F91D5" w14:textId="115FF2D1" w:rsidR="00313B44" w:rsidRDefault="00313B44" w:rsidP="00313B44">
      <w:pPr>
        <w:pStyle w:val="Textbody"/>
        <w:numPr>
          <w:ilvl w:val="0"/>
          <w:numId w:val="3"/>
        </w:numPr>
        <w:jc w:val="both"/>
      </w:pPr>
      <w:r>
        <w:t>S : 1 * 100 = 100</w:t>
      </w:r>
    </w:p>
    <w:p w14:paraId="0B165140" w14:textId="43033CDF" w:rsidR="00313B44" w:rsidRDefault="00313B44" w:rsidP="00313B44">
      <w:pPr>
        <w:pStyle w:val="Textbody"/>
        <w:jc w:val="both"/>
      </w:pPr>
      <w:r>
        <w:t xml:space="preserve">Costo: </w:t>
      </w:r>
      <w:r>
        <w:tab/>
        <w:t>S:</w:t>
      </w:r>
      <w:r>
        <w:tab/>
      </w:r>
      <w:r>
        <w:t>100</w:t>
      </w:r>
      <w:r>
        <w:tab/>
      </w:r>
      <w:r>
        <w:tab/>
        <w:t>L:</w:t>
      </w:r>
      <w:r>
        <w:tab/>
        <w:t>0</w:t>
      </w:r>
      <w:r>
        <w:tab/>
      </w:r>
      <w:r>
        <w:tab/>
        <w:t xml:space="preserve">TOT: </w:t>
      </w:r>
      <w:r>
        <w:t>100</w:t>
      </w:r>
      <w:r>
        <w:t xml:space="preserve"> accessi/giorno</w:t>
      </w:r>
    </w:p>
    <w:p w14:paraId="570D0E7E" w14:textId="2652BBA7" w:rsidR="008A2A47" w:rsidRDefault="00E42F64">
      <w:pPr>
        <w:pStyle w:val="Textbody"/>
        <w:jc w:val="both"/>
        <w:rPr>
          <w:b/>
          <w:bCs/>
        </w:rPr>
      </w:pPr>
      <w:r>
        <w:rPr>
          <w:b/>
          <w:bCs/>
        </w:rPr>
        <w:t>ASSENZA DI RIDONDANZA</w:t>
      </w:r>
    </w:p>
    <w:p w14:paraId="2B02177D" w14:textId="1DF20CFF" w:rsidR="003D3E2C" w:rsidRDefault="003D3E2C">
      <w:pPr>
        <w:pStyle w:val="Textbody"/>
        <w:jc w:val="both"/>
        <w:rPr>
          <w:b/>
          <w:bCs/>
        </w:rPr>
      </w:pPr>
      <w:r w:rsidRPr="003D3E2C">
        <w:rPr>
          <w:b/>
          <w:bCs/>
        </w:rPr>
        <w:lastRenderedPageBreak/>
        <w:t>Creazione storia</w:t>
      </w:r>
      <w:r>
        <w:rPr>
          <w:b/>
          <w:bCs/>
        </w:rPr>
        <w:t xml:space="preserve"> / Visualizzazione storia / Eliminazione storia</w:t>
      </w:r>
    </w:p>
    <w:p w14:paraId="2AF1D98E" w14:textId="77777777" w:rsidR="008A2A47" w:rsidRDefault="00E42F64">
      <w:pPr>
        <w:pStyle w:val="Textbody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3" behindDoc="0" locked="0" layoutInCell="1" allowOverlap="1" wp14:anchorId="0CDB623C" wp14:editId="2447FA70">
                <wp:simplePos x="0" y="0"/>
                <wp:positionH relativeFrom="column">
                  <wp:posOffset>54004</wp:posOffset>
                </wp:positionH>
                <wp:positionV relativeFrom="paragraph">
                  <wp:posOffset>165597</wp:posOffset>
                </wp:positionV>
                <wp:extent cx="3287396" cy="1135383"/>
                <wp:effectExtent l="0" t="0" r="27305" b="26670"/>
                <wp:wrapTopAndBottom/>
                <wp:docPr id="1295644685" name="Cornice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7396" cy="1135383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94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5CF69AA" w14:textId="000A542E" w:rsidR="008A2A47" w:rsidRDefault="003D3E2C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274C1FEF" wp14:editId="391F837E">
                                  <wp:extent cx="3246120" cy="1126490"/>
                                  <wp:effectExtent l="0" t="0" r="0" b="0"/>
                                  <wp:docPr id="1768838768" name="Immagine 3" descr="Immagine che contiene diagramma, testo, linea, Carattere&#10;&#10;Descrizione generata automa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68838768" name="Immagine 3" descr="Immagine che contiene diagramma, testo, linea, Carattere&#10;&#10;Descrizione generata automaticamente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46120" cy="11264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vert="horz" wrap="square" lIns="0" tIns="0" rIns="0" bIns="0" anchor="t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DB623C" id="Cornice4" o:spid="_x0000_s1027" type="#_x0000_t202" style="position:absolute;left:0;text-align:left;margin-left:4.25pt;margin-top:13.05pt;width:258.85pt;height:89.4pt;z-index: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" fillcolor="#eee" strokeweight=".26111mm">
                <v:textbox inset="0,0,0,0">
                  <w:txbxContent>
                    <w:p w14:paraId="35CF69AA" w14:textId="000A542E" w:rsidR="008A2A47" w:rsidRDefault="003D3E2C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noProof/>
                        </w:rPr>
                        <w:drawing>
                          <wp:inline distT="0" distB="0" distL="0" distR="0" wp14:anchorId="274C1FEF" wp14:editId="391F837E">
                            <wp:extent cx="3246120" cy="1126490"/>
                            <wp:effectExtent l="0" t="0" r="0" b="0"/>
                            <wp:docPr id="1768838768" name="Immagine 3" descr="Immagine che contiene diagramma, testo, linea, Carattere&#10;&#10;Descrizione generata automa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68838768" name="Immagine 3" descr="Immagine che contiene diagramma, testo, linea, Carattere&#10;&#10;Descrizione generata automaticamente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46120" cy="11264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>Tavola degli accessi:</w:t>
      </w:r>
    </w:p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530"/>
        <w:gridCol w:w="1365"/>
        <w:gridCol w:w="1350"/>
        <w:gridCol w:w="1140"/>
        <w:gridCol w:w="4260"/>
      </w:tblGrid>
      <w:tr w:rsidR="008A2A47" w14:paraId="50E8A0F3" w14:textId="77777777">
        <w:tblPrEx>
          <w:tblCellMar>
            <w:top w:w="0" w:type="dxa"/>
            <w:bottom w:w="0" w:type="dxa"/>
          </w:tblCellMar>
        </w:tblPrEx>
        <w:tc>
          <w:tcPr>
            <w:tcW w:w="15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B33F800" w14:textId="77777777" w:rsidR="008A2A47" w:rsidRPr="003D3E2C" w:rsidRDefault="00E42F64" w:rsidP="003D3E2C">
            <w:pPr>
              <w:pStyle w:val="TableContents"/>
              <w:jc w:val="center"/>
              <w:rPr>
                <w:b/>
                <w:bCs/>
              </w:rPr>
            </w:pPr>
            <w:r w:rsidRPr="003D3E2C">
              <w:rPr>
                <w:b/>
                <w:bCs/>
              </w:rPr>
              <w:t>Concetto</w:t>
            </w:r>
          </w:p>
        </w:tc>
        <w:tc>
          <w:tcPr>
            <w:tcW w:w="13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3BDE28E" w14:textId="77777777" w:rsidR="008A2A47" w:rsidRPr="003D3E2C" w:rsidRDefault="00E42F64" w:rsidP="003D3E2C">
            <w:pPr>
              <w:pStyle w:val="TableContents"/>
              <w:jc w:val="center"/>
              <w:rPr>
                <w:b/>
                <w:bCs/>
              </w:rPr>
            </w:pPr>
            <w:r w:rsidRPr="003D3E2C">
              <w:rPr>
                <w:b/>
                <w:bCs/>
              </w:rPr>
              <w:t>Costrutto</w:t>
            </w:r>
          </w:p>
        </w:tc>
        <w:tc>
          <w:tcPr>
            <w:tcW w:w="1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6A9312A" w14:textId="77777777" w:rsidR="008A2A47" w:rsidRPr="003D3E2C" w:rsidRDefault="00E42F64" w:rsidP="003D3E2C">
            <w:pPr>
              <w:pStyle w:val="TableContents"/>
              <w:jc w:val="center"/>
              <w:rPr>
                <w:b/>
                <w:bCs/>
              </w:rPr>
            </w:pPr>
            <w:r w:rsidRPr="003D3E2C">
              <w:rPr>
                <w:b/>
                <w:bCs/>
              </w:rPr>
              <w:t>Accessi</w:t>
            </w:r>
          </w:p>
        </w:tc>
        <w:tc>
          <w:tcPr>
            <w:tcW w:w="11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3CFC7FC" w14:textId="77777777" w:rsidR="008A2A47" w:rsidRPr="003D3E2C" w:rsidRDefault="00E42F64" w:rsidP="003D3E2C">
            <w:pPr>
              <w:pStyle w:val="TableContents"/>
              <w:jc w:val="center"/>
              <w:rPr>
                <w:b/>
                <w:bCs/>
              </w:rPr>
            </w:pPr>
            <w:r w:rsidRPr="003D3E2C">
              <w:rPr>
                <w:b/>
                <w:bCs/>
              </w:rPr>
              <w:t>Tipo</w:t>
            </w:r>
          </w:p>
        </w:tc>
        <w:tc>
          <w:tcPr>
            <w:tcW w:w="4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5380370" w14:textId="77777777" w:rsidR="008A2A47" w:rsidRPr="003D3E2C" w:rsidRDefault="00E42F64" w:rsidP="003D3E2C">
            <w:pPr>
              <w:pStyle w:val="TableContents"/>
              <w:jc w:val="center"/>
              <w:rPr>
                <w:b/>
                <w:bCs/>
              </w:rPr>
            </w:pPr>
            <w:r w:rsidRPr="003D3E2C">
              <w:rPr>
                <w:b/>
                <w:bCs/>
              </w:rPr>
              <w:t>Descrizione</w:t>
            </w:r>
          </w:p>
        </w:tc>
      </w:tr>
      <w:tr w:rsidR="003D3E2C" w14:paraId="6DD7A3EA" w14:textId="77777777">
        <w:tblPrEx>
          <w:tblCellMar>
            <w:top w:w="0" w:type="dxa"/>
            <w:bottom w:w="0" w:type="dxa"/>
          </w:tblCellMar>
        </w:tblPrEx>
        <w:tc>
          <w:tcPr>
            <w:tcW w:w="153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7736C23" w14:textId="45E2B3BE" w:rsidR="003D3E2C" w:rsidRDefault="003D3E2C" w:rsidP="003D3E2C">
            <w:pPr>
              <w:pStyle w:val="TableContents"/>
              <w:jc w:val="center"/>
            </w:pPr>
            <w:r>
              <w:t>Storia</w:t>
            </w:r>
          </w:p>
        </w:tc>
        <w:tc>
          <w:tcPr>
            <w:tcW w:w="136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20836BB" w14:textId="25166268" w:rsidR="003D3E2C" w:rsidRDefault="003D3E2C" w:rsidP="003D3E2C">
            <w:pPr>
              <w:pStyle w:val="TableContents"/>
              <w:jc w:val="center"/>
            </w:pPr>
            <w:r>
              <w:t>Entità</w:t>
            </w:r>
          </w:p>
        </w:tc>
        <w:tc>
          <w:tcPr>
            <w:tcW w:w="135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02890BB" w14:textId="66C9F636" w:rsidR="003D3E2C" w:rsidRDefault="003D3E2C" w:rsidP="003D3E2C">
            <w:pPr>
              <w:pStyle w:val="TableContents"/>
              <w:jc w:val="center"/>
            </w:pPr>
            <w:r>
              <w:t>1</w:t>
            </w:r>
          </w:p>
        </w:tc>
        <w:tc>
          <w:tcPr>
            <w:tcW w:w="114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F4525E1" w14:textId="6CF76BED" w:rsidR="003D3E2C" w:rsidRDefault="003D3E2C" w:rsidP="003D3E2C">
            <w:pPr>
              <w:pStyle w:val="TableContents"/>
              <w:jc w:val="center"/>
            </w:pPr>
            <w:r>
              <w:t>S</w:t>
            </w:r>
          </w:p>
        </w:tc>
        <w:tc>
          <w:tcPr>
            <w:tcW w:w="426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ACB21AC" w14:textId="6AF45C08" w:rsidR="003D3E2C" w:rsidRDefault="003D3E2C" w:rsidP="003D3E2C">
            <w:pPr>
              <w:pStyle w:val="TableContents"/>
              <w:jc w:val="center"/>
            </w:pPr>
            <w:r>
              <w:t>Creazione della storia</w:t>
            </w:r>
          </w:p>
        </w:tc>
      </w:tr>
      <w:tr w:rsidR="003D3E2C" w14:paraId="523791AE" w14:textId="77777777">
        <w:tblPrEx>
          <w:tblCellMar>
            <w:top w:w="0" w:type="dxa"/>
            <w:bottom w:w="0" w:type="dxa"/>
          </w:tblCellMar>
        </w:tblPrEx>
        <w:tc>
          <w:tcPr>
            <w:tcW w:w="153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4B83F73" w14:textId="3B7B7F57" w:rsidR="003D3E2C" w:rsidRDefault="003D3E2C" w:rsidP="003D3E2C">
            <w:pPr>
              <w:pStyle w:val="TableContents"/>
              <w:jc w:val="center"/>
            </w:pPr>
            <w:r>
              <w:t>Storia</w:t>
            </w:r>
          </w:p>
        </w:tc>
        <w:tc>
          <w:tcPr>
            <w:tcW w:w="136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B66C092" w14:textId="0BD0FDC2" w:rsidR="003D3E2C" w:rsidRDefault="003D3E2C" w:rsidP="003D3E2C">
            <w:pPr>
              <w:pStyle w:val="TableContents"/>
              <w:jc w:val="center"/>
            </w:pPr>
            <w:r>
              <w:t>Entità</w:t>
            </w:r>
          </w:p>
        </w:tc>
        <w:tc>
          <w:tcPr>
            <w:tcW w:w="135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FF677CF" w14:textId="6BA3A416" w:rsidR="003D3E2C" w:rsidRDefault="003D3E2C" w:rsidP="003D3E2C">
            <w:pPr>
              <w:pStyle w:val="TableContents"/>
              <w:jc w:val="center"/>
            </w:pPr>
            <w:r>
              <w:t>1</w:t>
            </w:r>
          </w:p>
        </w:tc>
        <w:tc>
          <w:tcPr>
            <w:tcW w:w="114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D5F00B6" w14:textId="7FDACB10" w:rsidR="003D3E2C" w:rsidRDefault="003D3E2C" w:rsidP="003D3E2C">
            <w:pPr>
              <w:pStyle w:val="TableContents"/>
              <w:jc w:val="center"/>
            </w:pPr>
            <w:r>
              <w:t>L</w:t>
            </w:r>
          </w:p>
        </w:tc>
        <w:tc>
          <w:tcPr>
            <w:tcW w:w="426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0AB2F04" w14:textId="07AD1462" w:rsidR="003D3E2C" w:rsidRDefault="003D3E2C" w:rsidP="003D3E2C">
            <w:pPr>
              <w:pStyle w:val="TableContents"/>
              <w:jc w:val="center"/>
            </w:pPr>
            <w:r>
              <w:t>Visualizzazione storia</w:t>
            </w:r>
          </w:p>
        </w:tc>
      </w:tr>
      <w:tr w:rsidR="003D3E2C" w14:paraId="7354616E" w14:textId="77777777">
        <w:tblPrEx>
          <w:tblCellMar>
            <w:top w:w="0" w:type="dxa"/>
            <w:bottom w:w="0" w:type="dxa"/>
          </w:tblCellMar>
        </w:tblPrEx>
        <w:tc>
          <w:tcPr>
            <w:tcW w:w="153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14A8642" w14:textId="072AAEE7" w:rsidR="003D3E2C" w:rsidRDefault="003D3E2C" w:rsidP="003D3E2C">
            <w:pPr>
              <w:pStyle w:val="TableContents"/>
              <w:jc w:val="center"/>
            </w:pPr>
            <w:r>
              <w:t>Storia</w:t>
            </w:r>
          </w:p>
        </w:tc>
        <w:tc>
          <w:tcPr>
            <w:tcW w:w="136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30D3DF5" w14:textId="0B8483CD" w:rsidR="003D3E2C" w:rsidRDefault="003D3E2C" w:rsidP="003D3E2C">
            <w:pPr>
              <w:pStyle w:val="TableContents"/>
              <w:jc w:val="center"/>
            </w:pPr>
            <w:r>
              <w:t>Entità</w:t>
            </w:r>
          </w:p>
        </w:tc>
        <w:tc>
          <w:tcPr>
            <w:tcW w:w="135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E0ED1BE" w14:textId="75C10591" w:rsidR="003D3E2C" w:rsidRDefault="003D3E2C" w:rsidP="003D3E2C">
            <w:pPr>
              <w:pStyle w:val="TableContents"/>
              <w:jc w:val="center"/>
            </w:pPr>
            <w:r>
              <w:t>1</w:t>
            </w:r>
          </w:p>
        </w:tc>
        <w:tc>
          <w:tcPr>
            <w:tcW w:w="114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9915C08" w14:textId="08FF916D" w:rsidR="003D3E2C" w:rsidRDefault="003D3E2C" w:rsidP="003D3E2C">
            <w:pPr>
              <w:pStyle w:val="TableContents"/>
              <w:jc w:val="center"/>
            </w:pPr>
            <w:r>
              <w:t>S</w:t>
            </w:r>
          </w:p>
        </w:tc>
        <w:tc>
          <w:tcPr>
            <w:tcW w:w="426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884A254" w14:textId="4F7ABEEA" w:rsidR="003D3E2C" w:rsidRDefault="003D3E2C" w:rsidP="003D3E2C">
            <w:pPr>
              <w:pStyle w:val="TableContents"/>
              <w:jc w:val="center"/>
            </w:pPr>
            <w:r>
              <w:t>Eliminazione storia</w:t>
            </w:r>
          </w:p>
        </w:tc>
      </w:tr>
    </w:tbl>
    <w:p w14:paraId="38DCA943" w14:textId="77777777" w:rsidR="008A2A47" w:rsidRDefault="008A2A47">
      <w:pPr>
        <w:pStyle w:val="Textbody"/>
        <w:jc w:val="both"/>
      </w:pPr>
    </w:p>
    <w:p w14:paraId="6CB3B110" w14:textId="77777777" w:rsidR="00313B44" w:rsidRDefault="00313B44" w:rsidP="00313B44">
      <w:pPr>
        <w:pStyle w:val="Textbody"/>
        <w:jc w:val="both"/>
      </w:pPr>
      <w:r w:rsidRPr="00313B44">
        <w:rPr>
          <w:i/>
          <w:iCs/>
        </w:rPr>
        <w:t>Creazione Storia:</w:t>
      </w:r>
    </w:p>
    <w:p w14:paraId="449CB26A" w14:textId="77777777" w:rsidR="00313B44" w:rsidRDefault="00313B44" w:rsidP="00313B44">
      <w:pPr>
        <w:pStyle w:val="Textbody"/>
        <w:numPr>
          <w:ilvl w:val="0"/>
          <w:numId w:val="3"/>
        </w:numPr>
        <w:jc w:val="both"/>
      </w:pPr>
      <w:r>
        <w:t>S : 1 * 200000 = 200000</w:t>
      </w:r>
    </w:p>
    <w:p w14:paraId="16D29FC3" w14:textId="4AC27AE2" w:rsidR="00313B44" w:rsidRDefault="00313B44" w:rsidP="00313B44">
      <w:pPr>
        <w:pStyle w:val="Textbody"/>
        <w:jc w:val="both"/>
      </w:pPr>
      <w:r>
        <w:t xml:space="preserve">Costo: </w:t>
      </w:r>
      <w:r>
        <w:tab/>
        <w:t>S:</w:t>
      </w:r>
      <w:r>
        <w:tab/>
        <w:t>200000</w:t>
      </w:r>
      <w:r>
        <w:tab/>
      </w:r>
      <w:r>
        <w:tab/>
        <w:t>L:</w:t>
      </w:r>
      <w:r>
        <w:tab/>
        <w:t>0</w:t>
      </w:r>
      <w:r>
        <w:tab/>
      </w:r>
      <w:r>
        <w:tab/>
        <w:t>TOT: 200000 accessi/giorno</w:t>
      </w:r>
    </w:p>
    <w:p w14:paraId="3C0D5745" w14:textId="77777777" w:rsidR="00AE4E41" w:rsidRDefault="00AE4E41" w:rsidP="00313B44">
      <w:pPr>
        <w:pStyle w:val="Textbody"/>
        <w:jc w:val="both"/>
      </w:pPr>
    </w:p>
    <w:p w14:paraId="2947C2F3" w14:textId="77777777" w:rsidR="00313B44" w:rsidRPr="00313B44" w:rsidRDefault="00313B44" w:rsidP="00313B44">
      <w:pPr>
        <w:pStyle w:val="Textbody"/>
        <w:jc w:val="both"/>
        <w:rPr>
          <w:i/>
          <w:iCs/>
        </w:rPr>
      </w:pPr>
      <w:r w:rsidRPr="00313B44">
        <w:rPr>
          <w:i/>
          <w:iCs/>
        </w:rPr>
        <w:t>Visualizzazione Storia:</w:t>
      </w:r>
    </w:p>
    <w:p w14:paraId="410EA637" w14:textId="77777777" w:rsidR="00313B44" w:rsidRDefault="00313B44" w:rsidP="00313B44">
      <w:pPr>
        <w:pStyle w:val="Textbody"/>
        <w:numPr>
          <w:ilvl w:val="0"/>
          <w:numId w:val="3"/>
        </w:numPr>
        <w:jc w:val="both"/>
      </w:pPr>
      <w:r>
        <w:t>L : 1 * 5000 = 5000</w:t>
      </w:r>
    </w:p>
    <w:p w14:paraId="6A0B5FD3" w14:textId="77777777" w:rsidR="00313B44" w:rsidRDefault="00313B44" w:rsidP="00313B44">
      <w:pPr>
        <w:pStyle w:val="Textbody"/>
        <w:jc w:val="both"/>
      </w:pPr>
      <w:r>
        <w:t xml:space="preserve">Costo: </w:t>
      </w:r>
      <w:r>
        <w:tab/>
        <w:t>S:</w:t>
      </w:r>
      <w:r>
        <w:tab/>
        <w:t>0</w:t>
      </w:r>
      <w:r>
        <w:tab/>
      </w:r>
      <w:r>
        <w:tab/>
        <w:t>L:</w:t>
      </w:r>
      <w:r>
        <w:tab/>
        <w:t>5000</w:t>
      </w:r>
      <w:r>
        <w:tab/>
      </w:r>
      <w:r>
        <w:tab/>
        <w:t>TOT: 5000 accessi/giorno</w:t>
      </w:r>
    </w:p>
    <w:p w14:paraId="4A0C1080" w14:textId="77777777" w:rsidR="00AE4E41" w:rsidRDefault="00AE4E41" w:rsidP="00313B44">
      <w:pPr>
        <w:pStyle w:val="Textbody"/>
        <w:jc w:val="both"/>
      </w:pPr>
    </w:p>
    <w:p w14:paraId="5168054E" w14:textId="77777777" w:rsidR="00313B44" w:rsidRPr="00313B44" w:rsidRDefault="00313B44" w:rsidP="00313B44">
      <w:pPr>
        <w:pStyle w:val="Textbody"/>
        <w:jc w:val="both"/>
        <w:rPr>
          <w:i/>
          <w:iCs/>
        </w:rPr>
      </w:pPr>
      <w:r w:rsidRPr="00313B44">
        <w:rPr>
          <w:i/>
          <w:iCs/>
        </w:rPr>
        <w:t>Eliminazione Storia:</w:t>
      </w:r>
    </w:p>
    <w:p w14:paraId="1EA07182" w14:textId="77777777" w:rsidR="00313B44" w:rsidRDefault="00313B44" w:rsidP="00313B44">
      <w:pPr>
        <w:pStyle w:val="Textbody"/>
        <w:numPr>
          <w:ilvl w:val="0"/>
          <w:numId w:val="3"/>
        </w:numPr>
        <w:jc w:val="both"/>
      </w:pPr>
      <w:r>
        <w:t>S : 1 * 100 = 100</w:t>
      </w:r>
    </w:p>
    <w:p w14:paraId="49566FB7" w14:textId="785D8430" w:rsidR="00AE4E41" w:rsidRDefault="00313B44" w:rsidP="00313B44">
      <w:pPr>
        <w:pStyle w:val="Textbody"/>
        <w:jc w:val="both"/>
      </w:pPr>
      <w:r>
        <w:t xml:space="preserve">Costo: </w:t>
      </w:r>
      <w:r>
        <w:tab/>
        <w:t>S:</w:t>
      </w:r>
      <w:r>
        <w:tab/>
        <w:t>100</w:t>
      </w:r>
      <w:r>
        <w:tab/>
      </w:r>
      <w:r>
        <w:tab/>
        <w:t>L:</w:t>
      </w:r>
      <w:r>
        <w:tab/>
        <w:t>0</w:t>
      </w:r>
      <w:r>
        <w:tab/>
      </w:r>
      <w:r>
        <w:tab/>
        <w:t>TOT: 100 accessi/giorno</w:t>
      </w:r>
    </w:p>
    <w:p w14:paraId="7B92A5F0" w14:textId="77777777" w:rsidR="00E42F64" w:rsidRPr="00E42F64" w:rsidRDefault="00E42F64" w:rsidP="00313B44">
      <w:pPr>
        <w:pStyle w:val="Textbody"/>
        <w:jc w:val="both"/>
      </w:pPr>
    </w:p>
    <w:p w14:paraId="73297381" w14:textId="4689E38D" w:rsidR="008A2A47" w:rsidRDefault="003D3E2C">
      <w:pPr>
        <w:pStyle w:val="Textbody"/>
        <w:jc w:val="both"/>
        <w:rPr>
          <w:b/>
          <w:bCs/>
        </w:rPr>
      </w:pPr>
      <w:r>
        <w:rPr>
          <w:b/>
          <w:bCs/>
        </w:rPr>
        <w:t>T</w:t>
      </w:r>
      <w:r w:rsidR="00E42F64">
        <w:rPr>
          <w:b/>
          <w:bCs/>
        </w:rPr>
        <w:t xml:space="preserve">OTALI PER </w:t>
      </w:r>
      <w:r w:rsidR="00E42F64">
        <w:rPr>
          <w:b/>
          <w:bCs/>
        </w:rPr>
        <w:t>RIDONDANZA 1</w:t>
      </w:r>
    </w:p>
    <w:p w14:paraId="18411ED7" w14:textId="77777777" w:rsidR="008A2A47" w:rsidRDefault="00E42F64">
      <w:pPr>
        <w:pStyle w:val="Textbody"/>
        <w:jc w:val="both"/>
        <w:rPr>
          <w:b/>
          <w:bCs/>
        </w:rPr>
      </w:pPr>
      <w:r>
        <w:rPr>
          <w:b/>
          <w:bCs/>
        </w:rPr>
        <w:t>Presenza di ridondanza</w:t>
      </w:r>
    </w:p>
    <w:p w14:paraId="1548E511" w14:textId="2AA1E8D0" w:rsidR="008A2A47" w:rsidRDefault="00E42F64">
      <w:pPr>
        <w:pStyle w:val="Textbody"/>
        <w:jc w:val="both"/>
      </w:pPr>
      <w:r>
        <w:rPr>
          <w:b/>
          <w:bCs/>
        </w:rPr>
        <w:t>Spazio:</w:t>
      </w:r>
      <w:r w:rsidR="00AE4E41">
        <w:rPr>
          <w:b/>
          <w:bCs/>
        </w:rPr>
        <w:t xml:space="preserve"> </w:t>
      </w:r>
      <w:r w:rsidR="00AE4E41">
        <w:t>Un attributo di troppo per ogni storia creata</w:t>
      </w:r>
      <w:r>
        <w:t xml:space="preserve"> </w:t>
      </w:r>
    </w:p>
    <w:p w14:paraId="2888712E" w14:textId="2842310E" w:rsidR="008A2A47" w:rsidRDefault="00E42F64">
      <w:pPr>
        <w:pStyle w:val="Textbody"/>
        <w:jc w:val="both"/>
      </w:pPr>
      <w:r>
        <w:rPr>
          <w:b/>
          <w:bCs/>
        </w:rPr>
        <w:t>Tempo:</w:t>
      </w:r>
      <w:r>
        <w:t xml:space="preserve"> </w:t>
      </w:r>
      <w:r w:rsidR="00AE4E41">
        <w:t>200000 accessi/giorno</w:t>
      </w:r>
      <w:r w:rsidR="00AE4E41">
        <w:t xml:space="preserve"> per la creazione di una storia, </w:t>
      </w:r>
      <w:r w:rsidR="00AE4E41">
        <w:t>5000 accessi/giorno</w:t>
      </w:r>
      <w:r w:rsidR="00AE4E41">
        <w:t xml:space="preserve"> per la visualizzazione di una storia, </w:t>
      </w:r>
      <w:r w:rsidR="00AE4E41">
        <w:t>100 accessi/giorno</w:t>
      </w:r>
      <w:r w:rsidR="00AE4E41">
        <w:t xml:space="preserve"> per l’eliminazione di una storia.</w:t>
      </w:r>
    </w:p>
    <w:p w14:paraId="156AA770" w14:textId="77777777" w:rsidR="008A2A47" w:rsidRDefault="00E42F64">
      <w:pPr>
        <w:pStyle w:val="Textbody"/>
        <w:jc w:val="both"/>
        <w:rPr>
          <w:b/>
          <w:bCs/>
        </w:rPr>
      </w:pPr>
      <w:r>
        <w:rPr>
          <w:b/>
          <w:bCs/>
        </w:rPr>
        <w:t>Assenza di ridondanza</w:t>
      </w:r>
    </w:p>
    <w:p w14:paraId="66EA6A5C" w14:textId="4FFEB1D9" w:rsidR="00AE4E41" w:rsidRDefault="00E42F64">
      <w:pPr>
        <w:pStyle w:val="Textbody"/>
        <w:jc w:val="both"/>
      </w:pPr>
      <w:r>
        <w:rPr>
          <w:b/>
          <w:bCs/>
        </w:rPr>
        <w:t>Spazio:</w:t>
      </w:r>
      <w:r>
        <w:t xml:space="preserve"> </w:t>
      </w:r>
      <w:r w:rsidR="00AE4E41">
        <w:t xml:space="preserve">Un attributo </w:t>
      </w:r>
      <w:r w:rsidR="00AE4E41">
        <w:t>in meno</w:t>
      </w:r>
      <w:r w:rsidR="00AE4E41">
        <w:t xml:space="preserve"> per ogni storia creata </w:t>
      </w:r>
    </w:p>
    <w:p w14:paraId="7E55BBB1" w14:textId="77777777" w:rsidR="00AE4E41" w:rsidRDefault="00E42F64">
      <w:pPr>
        <w:pStyle w:val="Textbody"/>
        <w:jc w:val="both"/>
      </w:pPr>
      <w:r>
        <w:rPr>
          <w:b/>
          <w:bCs/>
        </w:rPr>
        <w:t>Tempo:</w:t>
      </w:r>
      <w:r>
        <w:t xml:space="preserve"> </w:t>
      </w:r>
      <w:r w:rsidR="00AE4E41">
        <w:t>200000 accessi/giorno per la creazione di una storia, 5000 accessi/giorno per la visualizzazione di una storia, 100 accessi/giorno per l’eliminazione di una storia.</w:t>
      </w:r>
    </w:p>
    <w:p w14:paraId="5BD15B9F" w14:textId="2D1470C5" w:rsidR="008A2A47" w:rsidRDefault="00E42F64">
      <w:pPr>
        <w:pStyle w:val="Textbody"/>
        <w:jc w:val="both"/>
      </w:pPr>
      <w:r>
        <w:rPr>
          <w:b/>
          <w:bCs/>
        </w:rPr>
        <w:lastRenderedPageBreak/>
        <w:t xml:space="preserve">Decisione: </w:t>
      </w:r>
      <w:r w:rsidR="00AE4E41">
        <w:t>Rimozione della ridondanza.</w:t>
      </w:r>
    </w:p>
    <w:p w14:paraId="4F25FCA7" w14:textId="77777777" w:rsidR="00AE4E41" w:rsidRDefault="00AE4E41">
      <w:pPr>
        <w:pStyle w:val="Textbody"/>
        <w:jc w:val="both"/>
      </w:pPr>
    </w:p>
    <w:p w14:paraId="6C585FD5" w14:textId="156158EE" w:rsidR="00AE4E41" w:rsidRPr="00AE4E41" w:rsidRDefault="00E42F64" w:rsidP="00AE4E41">
      <w:pPr>
        <w:pStyle w:val="Titolo3"/>
        <w:rPr>
          <w:bCs/>
          <w:sz w:val="24"/>
          <w:szCs w:val="24"/>
        </w:rPr>
      </w:pPr>
      <w:r>
        <w:rPr>
          <w:bCs/>
          <w:sz w:val="24"/>
          <w:szCs w:val="24"/>
        </w:rPr>
        <w:t>2.3.1.2. RIDONDANZA 2</w:t>
      </w:r>
      <w:r w:rsidR="00AE4E41">
        <w:rPr>
          <w:bCs/>
          <w:sz w:val="24"/>
          <w:szCs w:val="24"/>
        </w:rPr>
        <w:t>:</w:t>
      </w:r>
      <w:r>
        <w:rPr>
          <w:b w:val="0"/>
          <w:sz w:val="24"/>
          <w:szCs w:val="24"/>
        </w:rPr>
        <w:t xml:space="preserve"> </w:t>
      </w:r>
      <w:r w:rsidR="00AE4E41">
        <w:rPr>
          <w:bCs/>
          <w:sz w:val="24"/>
          <w:szCs w:val="24"/>
        </w:rPr>
        <w:t>Età</w:t>
      </w:r>
    </w:p>
    <w:p w14:paraId="25F76AF8" w14:textId="2C534EAB" w:rsidR="00AE4E41" w:rsidRDefault="00AE4E41" w:rsidP="00AE4E41">
      <w:pPr>
        <w:pStyle w:val="Textbody"/>
        <w:jc w:val="both"/>
        <w:rPr>
          <w:b/>
          <w:bCs/>
        </w:rPr>
      </w:pPr>
      <w:r w:rsidRPr="00AE4E41">
        <w:rPr>
          <w:b/>
          <w:bCs/>
        </w:rPr>
        <w:t>Calcolo età media dei visitatori</w:t>
      </w:r>
      <w:r>
        <w:rPr>
          <w:b/>
          <w:bCs/>
        </w:rPr>
        <w:t xml:space="preserve"> </w:t>
      </w:r>
      <w:r>
        <w:rPr>
          <w:b/>
          <w:bCs/>
        </w:rPr>
        <w:t xml:space="preserve">/ </w:t>
      </w:r>
      <w:r w:rsidRPr="00AE4E41">
        <w:rPr>
          <w:b/>
          <w:bCs/>
        </w:rPr>
        <w:t>Scelta utente supervisore</w:t>
      </w:r>
    </w:p>
    <w:p w14:paraId="0D003330" w14:textId="77777777" w:rsidR="008F0951" w:rsidRDefault="008F0951" w:rsidP="00AE4E41">
      <w:pPr>
        <w:pStyle w:val="Textbody"/>
        <w:jc w:val="both"/>
        <w:rPr>
          <w:b/>
          <w:bCs/>
          <w:noProof/>
        </w:rPr>
      </w:pPr>
    </w:p>
    <w:p w14:paraId="7AAB9633" w14:textId="4A146F57" w:rsidR="00AE4E41" w:rsidRPr="00AE4E41" w:rsidRDefault="008F0951" w:rsidP="00AE4E41">
      <w:pPr>
        <w:pStyle w:val="Textbody"/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A949372" wp14:editId="029B44BD">
            <wp:extent cx="1960039" cy="1348740"/>
            <wp:effectExtent l="0" t="0" r="2540" b="3810"/>
            <wp:docPr id="1564137644" name="Immagine 4" descr="Immagine che contiene schizzo, diagramma, Disegno tecnico, Pia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137644" name="Immagine 4" descr="Immagine che contiene schizzo, diagramma, Disegno tecnico, Piano&#10;&#10;Descrizione generata automaticamente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78" t="6749" r="69372" b="79849"/>
                    <a:stretch/>
                  </pic:blipFill>
                  <pic:spPr bwMode="auto">
                    <a:xfrm>
                      <a:off x="0" y="0"/>
                      <a:ext cx="1970052" cy="1355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CF662A" w14:textId="77777777" w:rsidR="00AE4E41" w:rsidRDefault="00AE4E41" w:rsidP="00AE4E41">
      <w:pPr>
        <w:pStyle w:val="Textbody"/>
        <w:jc w:val="both"/>
      </w:pPr>
      <w:r>
        <w:t>Tavola degli accessi:</w:t>
      </w:r>
    </w:p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530"/>
        <w:gridCol w:w="1365"/>
        <w:gridCol w:w="1350"/>
        <w:gridCol w:w="1140"/>
        <w:gridCol w:w="4260"/>
      </w:tblGrid>
      <w:tr w:rsidR="00AE4E41" w14:paraId="0448C531" w14:textId="77777777" w:rsidTr="00332BE9">
        <w:tblPrEx>
          <w:tblCellMar>
            <w:top w:w="0" w:type="dxa"/>
            <w:bottom w:w="0" w:type="dxa"/>
          </w:tblCellMar>
        </w:tblPrEx>
        <w:tc>
          <w:tcPr>
            <w:tcW w:w="1530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28F2A54" w14:textId="77777777" w:rsidR="00AE4E41" w:rsidRPr="003D3E2C" w:rsidRDefault="00AE4E41" w:rsidP="00332BE9">
            <w:pPr>
              <w:pStyle w:val="TableContents"/>
              <w:jc w:val="center"/>
              <w:rPr>
                <w:b/>
                <w:bCs/>
              </w:rPr>
            </w:pPr>
            <w:r w:rsidRPr="003D3E2C">
              <w:rPr>
                <w:b/>
                <w:bCs/>
              </w:rPr>
              <w:t>Concetto</w:t>
            </w:r>
          </w:p>
        </w:tc>
        <w:tc>
          <w:tcPr>
            <w:tcW w:w="1365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957C6E2" w14:textId="77777777" w:rsidR="00AE4E41" w:rsidRPr="003D3E2C" w:rsidRDefault="00AE4E41" w:rsidP="00332BE9">
            <w:pPr>
              <w:pStyle w:val="TableContents"/>
              <w:jc w:val="center"/>
              <w:rPr>
                <w:b/>
                <w:bCs/>
              </w:rPr>
            </w:pPr>
            <w:r w:rsidRPr="003D3E2C">
              <w:rPr>
                <w:b/>
                <w:bCs/>
              </w:rPr>
              <w:t>Costrutto</w:t>
            </w:r>
          </w:p>
        </w:tc>
        <w:tc>
          <w:tcPr>
            <w:tcW w:w="1350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775BB5F" w14:textId="77777777" w:rsidR="00AE4E41" w:rsidRPr="003D3E2C" w:rsidRDefault="00AE4E41" w:rsidP="00332BE9">
            <w:pPr>
              <w:pStyle w:val="TableContents"/>
              <w:jc w:val="center"/>
              <w:rPr>
                <w:b/>
                <w:bCs/>
              </w:rPr>
            </w:pPr>
            <w:r w:rsidRPr="003D3E2C">
              <w:rPr>
                <w:b/>
                <w:bCs/>
              </w:rPr>
              <w:t>Accessi</w:t>
            </w:r>
          </w:p>
        </w:tc>
        <w:tc>
          <w:tcPr>
            <w:tcW w:w="1140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AA1FB50" w14:textId="77777777" w:rsidR="00AE4E41" w:rsidRPr="003D3E2C" w:rsidRDefault="00AE4E41" w:rsidP="00332BE9">
            <w:pPr>
              <w:pStyle w:val="TableContents"/>
              <w:jc w:val="center"/>
              <w:rPr>
                <w:b/>
                <w:bCs/>
              </w:rPr>
            </w:pPr>
            <w:r w:rsidRPr="003D3E2C">
              <w:rPr>
                <w:b/>
                <w:bCs/>
              </w:rPr>
              <w:t>Tipo</w:t>
            </w:r>
          </w:p>
        </w:tc>
        <w:tc>
          <w:tcPr>
            <w:tcW w:w="4260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332F0B2" w14:textId="77777777" w:rsidR="00AE4E41" w:rsidRPr="003D3E2C" w:rsidRDefault="00AE4E41" w:rsidP="00332BE9">
            <w:pPr>
              <w:pStyle w:val="TableContents"/>
              <w:jc w:val="center"/>
              <w:rPr>
                <w:b/>
                <w:bCs/>
              </w:rPr>
            </w:pPr>
            <w:r w:rsidRPr="003D3E2C">
              <w:rPr>
                <w:b/>
                <w:bCs/>
              </w:rPr>
              <w:t>Descrizione</w:t>
            </w:r>
          </w:p>
        </w:tc>
      </w:tr>
      <w:tr w:rsidR="00AE4E41" w14:paraId="41631652" w14:textId="77777777" w:rsidTr="00332BE9">
        <w:tblPrEx>
          <w:tblCellMar>
            <w:top w:w="0" w:type="dxa"/>
            <w:bottom w:w="0" w:type="dxa"/>
          </w:tblCellMar>
        </w:tblPrEx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6C1AB42" w14:textId="261180E5" w:rsidR="00AE4E41" w:rsidRDefault="00AE4E41" w:rsidP="00332BE9">
            <w:pPr>
              <w:pStyle w:val="TableContents"/>
              <w:jc w:val="center"/>
            </w:pPr>
            <w:r>
              <w:t>Persona</w:t>
            </w:r>
          </w:p>
        </w:tc>
        <w:tc>
          <w:tcPr>
            <w:tcW w:w="1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ED40799" w14:textId="77777777" w:rsidR="00AE4E41" w:rsidRDefault="00AE4E41" w:rsidP="00332BE9">
            <w:pPr>
              <w:pStyle w:val="TableContents"/>
              <w:jc w:val="center"/>
            </w:pPr>
            <w:r>
              <w:t>Entità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73465E7" w14:textId="77777777" w:rsidR="00AE4E41" w:rsidRDefault="00AE4E41" w:rsidP="00332BE9">
            <w:pPr>
              <w:pStyle w:val="TableContents"/>
              <w:jc w:val="center"/>
            </w:pPr>
            <w:r>
              <w:t>1</w:t>
            </w: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036295C" w14:textId="2A844A91" w:rsidR="00AE4E41" w:rsidRDefault="00AE4E41" w:rsidP="00332BE9">
            <w:pPr>
              <w:pStyle w:val="TableContents"/>
              <w:jc w:val="center"/>
            </w:pPr>
            <w:r>
              <w:t>L</w:t>
            </w:r>
          </w:p>
        </w:tc>
        <w:tc>
          <w:tcPr>
            <w:tcW w:w="4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8DD6B1D" w14:textId="7FCEF33D" w:rsidR="00AE4E41" w:rsidRDefault="00AE4E41" w:rsidP="00332BE9">
            <w:pPr>
              <w:pStyle w:val="TableContents"/>
              <w:jc w:val="center"/>
            </w:pPr>
            <w:r>
              <w:rPr>
                <w:sz w:val="24"/>
              </w:rPr>
              <w:t>Calcolo età media dei visitatori</w:t>
            </w:r>
          </w:p>
        </w:tc>
      </w:tr>
      <w:tr w:rsidR="00AE4E41" w14:paraId="4ED744D0" w14:textId="77777777" w:rsidTr="00332BE9">
        <w:tblPrEx>
          <w:tblCellMar>
            <w:top w:w="0" w:type="dxa"/>
            <w:bottom w:w="0" w:type="dxa"/>
          </w:tblCellMar>
        </w:tblPrEx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15C1904" w14:textId="51FDE07E" w:rsidR="00AE4E41" w:rsidRDefault="00AE4E41" w:rsidP="00332BE9">
            <w:pPr>
              <w:pStyle w:val="TableContents"/>
              <w:jc w:val="center"/>
            </w:pPr>
            <w:r>
              <w:t>Persona</w:t>
            </w:r>
          </w:p>
        </w:tc>
        <w:tc>
          <w:tcPr>
            <w:tcW w:w="1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5385E09" w14:textId="77777777" w:rsidR="00AE4E41" w:rsidRDefault="00AE4E41" w:rsidP="00332BE9">
            <w:pPr>
              <w:pStyle w:val="TableContents"/>
              <w:jc w:val="center"/>
            </w:pPr>
            <w:r>
              <w:t>Entità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E7C3FDC" w14:textId="77777777" w:rsidR="00AE4E41" w:rsidRDefault="00AE4E41" w:rsidP="00332BE9">
            <w:pPr>
              <w:pStyle w:val="TableContents"/>
              <w:jc w:val="center"/>
            </w:pPr>
            <w:r>
              <w:t>1</w:t>
            </w: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FAAA46D" w14:textId="77777777" w:rsidR="00AE4E41" w:rsidRDefault="00AE4E41" w:rsidP="00332BE9">
            <w:pPr>
              <w:pStyle w:val="TableContents"/>
              <w:jc w:val="center"/>
            </w:pPr>
            <w:r>
              <w:t>L</w:t>
            </w:r>
          </w:p>
        </w:tc>
        <w:tc>
          <w:tcPr>
            <w:tcW w:w="4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072CAB5" w14:textId="2CB148E6" w:rsidR="00AE4E41" w:rsidRDefault="00AE4E41" w:rsidP="00332BE9">
            <w:pPr>
              <w:pStyle w:val="TableContents"/>
              <w:jc w:val="center"/>
            </w:pPr>
            <w:r>
              <w:rPr>
                <w:sz w:val="24"/>
              </w:rPr>
              <w:t>Scelta utente supervisore</w:t>
            </w:r>
          </w:p>
        </w:tc>
      </w:tr>
    </w:tbl>
    <w:p w14:paraId="0D5F3CF1" w14:textId="77777777" w:rsidR="00AE4E41" w:rsidRDefault="00AE4E41" w:rsidP="00AE4E41">
      <w:pPr>
        <w:pStyle w:val="Textbody"/>
        <w:jc w:val="both"/>
      </w:pPr>
    </w:p>
    <w:p w14:paraId="19B1941D" w14:textId="37016161" w:rsidR="00AE4E41" w:rsidRDefault="00AE4E41" w:rsidP="00AE4E41">
      <w:pPr>
        <w:pStyle w:val="Textbody"/>
        <w:jc w:val="both"/>
      </w:pPr>
      <w:r w:rsidRPr="00AE4E41">
        <w:rPr>
          <w:i/>
          <w:iCs/>
        </w:rPr>
        <w:t>Calcolo età media dei visitatori</w:t>
      </w:r>
      <w:r w:rsidRPr="00313B44">
        <w:rPr>
          <w:i/>
          <w:iCs/>
        </w:rPr>
        <w:t>:</w:t>
      </w:r>
    </w:p>
    <w:p w14:paraId="4C8BD69B" w14:textId="021B2C50" w:rsidR="00AE4E41" w:rsidRDefault="00AE4E41" w:rsidP="00AE4E41">
      <w:pPr>
        <w:pStyle w:val="Textbody"/>
        <w:numPr>
          <w:ilvl w:val="0"/>
          <w:numId w:val="3"/>
        </w:numPr>
        <w:jc w:val="both"/>
      </w:pPr>
      <w:r>
        <w:t>L</w:t>
      </w:r>
      <w:r>
        <w:t xml:space="preserve"> : 1 * </w:t>
      </w:r>
      <w:r>
        <w:t>2</w:t>
      </w:r>
      <w:r>
        <w:t xml:space="preserve"> = </w:t>
      </w:r>
      <w:r>
        <w:t>4</w:t>
      </w:r>
    </w:p>
    <w:p w14:paraId="2BB4C962" w14:textId="694F9937" w:rsidR="00AE4E41" w:rsidRPr="00AE4E41" w:rsidRDefault="00AE4E41" w:rsidP="00AE4E41">
      <w:pPr>
        <w:pStyle w:val="Textbody"/>
        <w:jc w:val="both"/>
      </w:pPr>
      <w:r w:rsidRPr="00AE4E41">
        <w:t xml:space="preserve">Costo: </w:t>
      </w:r>
      <w:r w:rsidRPr="00AE4E41">
        <w:tab/>
        <w:t>S:</w:t>
      </w:r>
      <w:r w:rsidRPr="00AE4E41">
        <w:tab/>
      </w:r>
      <w:r w:rsidRPr="00AE4E41">
        <w:t>0</w:t>
      </w:r>
      <w:r w:rsidRPr="00AE4E41">
        <w:tab/>
      </w:r>
      <w:r w:rsidRPr="00AE4E41">
        <w:tab/>
        <w:t>L:</w:t>
      </w:r>
      <w:r w:rsidRPr="00AE4E41">
        <w:tab/>
      </w:r>
      <w:r w:rsidRPr="00AE4E41">
        <w:t>4</w:t>
      </w:r>
      <w:r w:rsidRPr="00AE4E41">
        <w:tab/>
      </w:r>
      <w:r w:rsidRPr="00AE4E41">
        <w:tab/>
        <w:t xml:space="preserve">TOT: </w:t>
      </w:r>
      <w:r w:rsidRPr="00AE4E41">
        <w:t>4</w:t>
      </w:r>
      <w:r w:rsidRPr="00AE4E41">
        <w:t xml:space="preserve"> accessi/</w:t>
      </w:r>
      <w:r w:rsidRPr="00AE4E41">
        <w:t>sett</w:t>
      </w:r>
      <w:r>
        <w:t>imana</w:t>
      </w:r>
    </w:p>
    <w:p w14:paraId="519E7C9B" w14:textId="77777777" w:rsidR="00AE4E41" w:rsidRPr="00AE4E41" w:rsidRDefault="00AE4E41" w:rsidP="00AE4E41">
      <w:pPr>
        <w:pStyle w:val="Textbody"/>
        <w:jc w:val="both"/>
      </w:pPr>
    </w:p>
    <w:p w14:paraId="481F3581" w14:textId="04F2B809" w:rsidR="00AE4E41" w:rsidRPr="00AE4E41" w:rsidRDefault="00AE4E41" w:rsidP="00AE4E41">
      <w:pPr>
        <w:pStyle w:val="Textbody"/>
        <w:jc w:val="both"/>
        <w:rPr>
          <w:i/>
          <w:iCs/>
        </w:rPr>
      </w:pPr>
      <w:r w:rsidRPr="00AE4E41">
        <w:rPr>
          <w:i/>
          <w:iCs/>
        </w:rPr>
        <w:t>Scelta utente supervisore</w:t>
      </w:r>
      <w:r w:rsidRPr="00AE4E41">
        <w:rPr>
          <w:i/>
          <w:iCs/>
        </w:rPr>
        <w:t>:</w:t>
      </w:r>
    </w:p>
    <w:p w14:paraId="70545E9E" w14:textId="6E876829" w:rsidR="00AE4E41" w:rsidRDefault="00AE4E41" w:rsidP="00AE4E41">
      <w:pPr>
        <w:pStyle w:val="Textbody"/>
        <w:numPr>
          <w:ilvl w:val="0"/>
          <w:numId w:val="3"/>
        </w:numPr>
        <w:jc w:val="both"/>
      </w:pPr>
      <w:r>
        <w:t xml:space="preserve">L : 1 * </w:t>
      </w:r>
      <w:r>
        <w:t>10</w:t>
      </w:r>
      <w:r>
        <w:t xml:space="preserve"> = </w:t>
      </w:r>
      <w:r>
        <w:t>10</w:t>
      </w:r>
    </w:p>
    <w:p w14:paraId="6FBEBB8C" w14:textId="6C7F6D31" w:rsidR="00AE4E41" w:rsidRDefault="00AE4E41" w:rsidP="00AE4E41">
      <w:pPr>
        <w:pStyle w:val="Textbody"/>
        <w:jc w:val="both"/>
      </w:pPr>
      <w:r>
        <w:t xml:space="preserve">Costo: </w:t>
      </w:r>
      <w:r>
        <w:tab/>
        <w:t>S:</w:t>
      </w:r>
      <w:r>
        <w:tab/>
        <w:t>0</w:t>
      </w:r>
      <w:r>
        <w:tab/>
      </w:r>
      <w:r>
        <w:tab/>
        <w:t>L:</w:t>
      </w:r>
      <w:r>
        <w:tab/>
      </w:r>
      <w:r>
        <w:t>10</w:t>
      </w:r>
      <w:r>
        <w:tab/>
      </w:r>
      <w:r>
        <w:tab/>
        <w:t xml:space="preserve">TOT: </w:t>
      </w:r>
      <w:r>
        <w:t>10</w:t>
      </w:r>
      <w:r>
        <w:t xml:space="preserve"> accessi/giorno</w:t>
      </w:r>
    </w:p>
    <w:p w14:paraId="77B31946" w14:textId="6F8CD221" w:rsidR="00AE4E41" w:rsidRDefault="00AE4E41">
      <w:pPr>
        <w:suppressAutoHyphens w:val="0"/>
        <w:rPr>
          <w:rFonts w:ascii="Times New Roman" w:eastAsia="Times New Roman" w:hAnsi="Times New Roman" w:cs="Times New Roman"/>
          <w:b/>
          <w:bCs/>
        </w:rPr>
      </w:pPr>
      <w:r>
        <w:rPr>
          <w:b/>
          <w:bCs/>
        </w:rPr>
        <w:br w:type="page"/>
      </w:r>
    </w:p>
    <w:p w14:paraId="2CDD84D9" w14:textId="77777777" w:rsidR="00AE4E41" w:rsidRDefault="00AE4E41" w:rsidP="00AE4E41">
      <w:pPr>
        <w:pStyle w:val="Textbody"/>
        <w:jc w:val="both"/>
        <w:rPr>
          <w:b/>
          <w:bCs/>
        </w:rPr>
      </w:pPr>
      <w:r>
        <w:rPr>
          <w:b/>
          <w:bCs/>
        </w:rPr>
        <w:lastRenderedPageBreak/>
        <w:t>ASSENZA DI RIDONDANZA</w:t>
      </w:r>
    </w:p>
    <w:p w14:paraId="493E3A65" w14:textId="3B20F842" w:rsidR="00AE4E41" w:rsidRDefault="00AE4E41" w:rsidP="00AE4E41">
      <w:pPr>
        <w:pStyle w:val="Textbody"/>
        <w:jc w:val="both"/>
        <w:rPr>
          <w:b/>
          <w:bCs/>
        </w:rPr>
      </w:pPr>
      <w:r w:rsidRPr="003D3E2C">
        <w:rPr>
          <w:b/>
          <w:bCs/>
        </w:rPr>
        <w:t>Creazione storia</w:t>
      </w:r>
      <w:r>
        <w:rPr>
          <w:b/>
          <w:bCs/>
        </w:rPr>
        <w:t xml:space="preserve"> / Visualizzazione storia / Eliminazione storia</w:t>
      </w:r>
    </w:p>
    <w:p w14:paraId="4E1D076A" w14:textId="77777777" w:rsidR="008F0951" w:rsidRDefault="008F0951" w:rsidP="00AE4E41">
      <w:pPr>
        <w:pStyle w:val="Textbody"/>
        <w:jc w:val="both"/>
        <w:rPr>
          <w:b/>
          <w:bCs/>
          <w:noProof/>
        </w:rPr>
      </w:pPr>
    </w:p>
    <w:p w14:paraId="1DAB6DC8" w14:textId="5046FB21" w:rsidR="008F0951" w:rsidRDefault="008F0951" w:rsidP="00AE4E41">
      <w:pPr>
        <w:pStyle w:val="Textbody"/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FE8E2A6" wp14:editId="77C8DC9A">
            <wp:extent cx="1234440" cy="853440"/>
            <wp:effectExtent l="0" t="0" r="3810" b="3810"/>
            <wp:docPr id="1677627808" name="Immagine 5" descr="Immagine che contiene schizzo, diagramma, Disegno tecnico, Pia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627808" name="Immagine 5" descr="Immagine che contiene schizzo, diagramma, Disegno tecnico, Piano&#10;&#10;Descrizione generata automaticamente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28" t="53662" r="74102" b="35229"/>
                    <a:stretch/>
                  </pic:blipFill>
                  <pic:spPr bwMode="auto">
                    <a:xfrm>
                      <a:off x="0" y="0"/>
                      <a:ext cx="1234440" cy="853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530C0E" w14:textId="6ABB841D" w:rsidR="00AE4E41" w:rsidRDefault="00AE4E41" w:rsidP="00AE4E41">
      <w:pPr>
        <w:pStyle w:val="Textbody"/>
        <w:jc w:val="both"/>
      </w:pPr>
      <w:r>
        <w:t>Tavola degli accessi:</w:t>
      </w:r>
    </w:p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530"/>
        <w:gridCol w:w="1365"/>
        <w:gridCol w:w="1350"/>
        <w:gridCol w:w="1140"/>
        <w:gridCol w:w="4260"/>
      </w:tblGrid>
      <w:tr w:rsidR="00AE4E41" w14:paraId="005A05CE" w14:textId="77777777" w:rsidTr="00332BE9">
        <w:tblPrEx>
          <w:tblCellMar>
            <w:top w:w="0" w:type="dxa"/>
            <w:bottom w:w="0" w:type="dxa"/>
          </w:tblCellMar>
        </w:tblPrEx>
        <w:tc>
          <w:tcPr>
            <w:tcW w:w="15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4026D58" w14:textId="77777777" w:rsidR="00AE4E41" w:rsidRPr="003D3E2C" w:rsidRDefault="00AE4E41" w:rsidP="00332BE9">
            <w:pPr>
              <w:pStyle w:val="TableContents"/>
              <w:jc w:val="center"/>
              <w:rPr>
                <w:b/>
                <w:bCs/>
              </w:rPr>
            </w:pPr>
            <w:r w:rsidRPr="003D3E2C">
              <w:rPr>
                <w:b/>
                <w:bCs/>
              </w:rPr>
              <w:t>Concetto</w:t>
            </w:r>
          </w:p>
        </w:tc>
        <w:tc>
          <w:tcPr>
            <w:tcW w:w="13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C29B756" w14:textId="77777777" w:rsidR="00AE4E41" w:rsidRPr="003D3E2C" w:rsidRDefault="00AE4E41" w:rsidP="00332BE9">
            <w:pPr>
              <w:pStyle w:val="TableContents"/>
              <w:jc w:val="center"/>
              <w:rPr>
                <w:b/>
                <w:bCs/>
              </w:rPr>
            </w:pPr>
            <w:r w:rsidRPr="003D3E2C">
              <w:rPr>
                <w:b/>
                <w:bCs/>
              </w:rPr>
              <w:t>Costrutto</w:t>
            </w:r>
          </w:p>
        </w:tc>
        <w:tc>
          <w:tcPr>
            <w:tcW w:w="1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76B4D6F" w14:textId="77777777" w:rsidR="00AE4E41" w:rsidRPr="003D3E2C" w:rsidRDefault="00AE4E41" w:rsidP="00332BE9">
            <w:pPr>
              <w:pStyle w:val="TableContents"/>
              <w:jc w:val="center"/>
              <w:rPr>
                <w:b/>
                <w:bCs/>
              </w:rPr>
            </w:pPr>
            <w:r w:rsidRPr="003D3E2C">
              <w:rPr>
                <w:b/>
                <w:bCs/>
              </w:rPr>
              <w:t>Accessi</w:t>
            </w:r>
          </w:p>
        </w:tc>
        <w:tc>
          <w:tcPr>
            <w:tcW w:w="11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A868A72" w14:textId="77777777" w:rsidR="00AE4E41" w:rsidRPr="003D3E2C" w:rsidRDefault="00AE4E41" w:rsidP="00332BE9">
            <w:pPr>
              <w:pStyle w:val="TableContents"/>
              <w:jc w:val="center"/>
              <w:rPr>
                <w:b/>
                <w:bCs/>
              </w:rPr>
            </w:pPr>
            <w:r w:rsidRPr="003D3E2C">
              <w:rPr>
                <w:b/>
                <w:bCs/>
              </w:rPr>
              <w:t>Tipo</w:t>
            </w:r>
          </w:p>
        </w:tc>
        <w:tc>
          <w:tcPr>
            <w:tcW w:w="4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679F934" w14:textId="77777777" w:rsidR="00AE4E41" w:rsidRPr="003D3E2C" w:rsidRDefault="00AE4E41" w:rsidP="00332BE9">
            <w:pPr>
              <w:pStyle w:val="TableContents"/>
              <w:jc w:val="center"/>
              <w:rPr>
                <w:b/>
                <w:bCs/>
              </w:rPr>
            </w:pPr>
            <w:r w:rsidRPr="003D3E2C">
              <w:rPr>
                <w:b/>
                <w:bCs/>
              </w:rPr>
              <w:t>Descrizione</w:t>
            </w:r>
          </w:p>
        </w:tc>
      </w:tr>
      <w:tr w:rsidR="00AE4E41" w14:paraId="5C197FC6" w14:textId="77777777" w:rsidTr="00332BE9">
        <w:tblPrEx>
          <w:tblCellMar>
            <w:top w:w="0" w:type="dxa"/>
            <w:bottom w:w="0" w:type="dxa"/>
          </w:tblCellMar>
        </w:tblPrEx>
        <w:tc>
          <w:tcPr>
            <w:tcW w:w="153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89D4F02" w14:textId="77777777" w:rsidR="00AE4E41" w:rsidRDefault="00AE4E41" w:rsidP="00332BE9">
            <w:pPr>
              <w:pStyle w:val="TableContents"/>
              <w:jc w:val="center"/>
            </w:pPr>
            <w:r>
              <w:t>Storia</w:t>
            </w:r>
          </w:p>
        </w:tc>
        <w:tc>
          <w:tcPr>
            <w:tcW w:w="136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5ECC8C8" w14:textId="77777777" w:rsidR="00AE4E41" w:rsidRDefault="00AE4E41" w:rsidP="00332BE9">
            <w:pPr>
              <w:pStyle w:val="TableContents"/>
              <w:jc w:val="center"/>
            </w:pPr>
            <w:r>
              <w:t>Entità</w:t>
            </w:r>
          </w:p>
        </w:tc>
        <w:tc>
          <w:tcPr>
            <w:tcW w:w="135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7DF8CAF" w14:textId="77777777" w:rsidR="00AE4E41" w:rsidRDefault="00AE4E41" w:rsidP="00332BE9">
            <w:pPr>
              <w:pStyle w:val="TableContents"/>
              <w:jc w:val="center"/>
            </w:pPr>
            <w:r>
              <w:t>1</w:t>
            </w:r>
          </w:p>
        </w:tc>
        <w:tc>
          <w:tcPr>
            <w:tcW w:w="114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624F46E" w14:textId="77777777" w:rsidR="00AE4E41" w:rsidRDefault="00AE4E41" w:rsidP="00332BE9">
            <w:pPr>
              <w:pStyle w:val="TableContents"/>
              <w:jc w:val="center"/>
            </w:pPr>
            <w:r>
              <w:t>S</w:t>
            </w:r>
          </w:p>
        </w:tc>
        <w:tc>
          <w:tcPr>
            <w:tcW w:w="426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2C21E84" w14:textId="77777777" w:rsidR="00AE4E41" w:rsidRDefault="00AE4E41" w:rsidP="00332BE9">
            <w:pPr>
              <w:pStyle w:val="TableContents"/>
              <w:jc w:val="center"/>
            </w:pPr>
            <w:r>
              <w:t>Creazione della storia</w:t>
            </w:r>
          </w:p>
        </w:tc>
      </w:tr>
      <w:tr w:rsidR="00AE4E41" w14:paraId="4770EA8B" w14:textId="77777777" w:rsidTr="00332BE9">
        <w:tblPrEx>
          <w:tblCellMar>
            <w:top w:w="0" w:type="dxa"/>
            <w:bottom w:w="0" w:type="dxa"/>
          </w:tblCellMar>
        </w:tblPrEx>
        <w:tc>
          <w:tcPr>
            <w:tcW w:w="153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947B641" w14:textId="77777777" w:rsidR="00AE4E41" w:rsidRDefault="00AE4E41" w:rsidP="00332BE9">
            <w:pPr>
              <w:pStyle w:val="TableContents"/>
              <w:jc w:val="center"/>
            </w:pPr>
            <w:r>
              <w:t>Storia</w:t>
            </w:r>
          </w:p>
        </w:tc>
        <w:tc>
          <w:tcPr>
            <w:tcW w:w="136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F27C7F6" w14:textId="77777777" w:rsidR="00AE4E41" w:rsidRDefault="00AE4E41" w:rsidP="00332BE9">
            <w:pPr>
              <w:pStyle w:val="TableContents"/>
              <w:jc w:val="center"/>
            </w:pPr>
            <w:r>
              <w:t>Entità</w:t>
            </w:r>
          </w:p>
        </w:tc>
        <w:tc>
          <w:tcPr>
            <w:tcW w:w="135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42EF4DF" w14:textId="77777777" w:rsidR="00AE4E41" w:rsidRDefault="00AE4E41" w:rsidP="00332BE9">
            <w:pPr>
              <w:pStyle w:val="TableContents"/>
              <w:jc w:val="center"/>
            </w:pPr>
            <w:r>
              <w:t>1</w:t>
            </w:r>
          </w:p>
        </w:tc>
        <w:tc>
          <w:tcPr>
            <w:tcW w:w="114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874D3F2" w14:textId="77777777" w:rsidR="00AE4E41" w:rsidRDefault="00AE4E41" w:rsidP="00332BE9">
            <w:pPr>
              <w:pStyle w:val="TableContents"/>
              <w:jc w:val="center"/>
            </w:pPr>
            <w:r>
              <w:t>L</w:t>
            </w:r>
          </w:p>
        </w:tc>
        <w:tc>
          <w:tcPr>
            <w:tcW w:w="426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4F3C8F2" w14:textId="77777777" w:rsidR="00AE4E41" w:rsidRDefault="00AE4E41" w:rsidP="00332BE9">
            <w:pPr>
              <w:pStyle w:val="TableContents"/>
              <w:jc w:val="center"/>
            </w:pPr>
            <w:r>
              <w:t>Visualizzazione storia</w:t>
            </w:r>
          </w:p>
        </w:tc>
      </w:tr>
      <w:tr w:rsidR="00AE4E41" w14:paraId="731A75ED" w14:textId="77777777" w:rsidTr="00332BE9">
        <w:tblPrEx>
          <w:tblCellMar>
            <w:top w:w="0" w:type="dxa"/>
            <w:bottom w:w="0" w:type="dxa"/>
          </w:tblCellMar>
        </w:tblPrEx>
        <w:tc>
          <w:tcPr>
            <w:tcW w:w="153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1E2AF6F" w14:textId="77777777" w:rsidR="00AE4E41" w:rsidRDefault="00AE4E41" w:rsidP="00332BE9">
            <w:pPr>
              <w:pStyle w:val="TableContents"/>
              <w:jc w:val="center"/>
            </w:pPr>
            <w:r>
              <w:t>Storia</w:t>
            </w:r>
          </w:p>
        </w:tc>
        <w:tc>
          <w:tcPr>
            <w:tcW w:w="136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0712678" w14:textId="77777777" w:rsidR="00AE4E41" w:rsidRDefault="00AE4E41" w:rsidP="00332BE9">
            <w:pPr>
              <w:pStyle w:val="TableContents"/>
              <w:jc w:val="center"/>
            </w:pPr>
            <w:r>
              <w:t>Entità</w:t>
            </w:r>
          </w:p>
        </w:tc>
        <w:tc>
          <w:tcPr>
            <w:tcW w:w="135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FDD87B6" w14:textId="77777777" w:rsidR="00AE4E41" w:rsidRDefault="00AE4E41" w:rsidP="00332BE9">
            <w:pPr>
              <w:pStyle w:val="TableContents"/>
              <w:jc w:val="center"/>
            </w:pPr>
            <w:r>
              <w:t>1</w:t>
            </w:r>
          </w:p>
        </w:tc>
        <w:tc>
          <w:tcPr>
            <w:tcW w:w="114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0AC1AD9" w14:textId="77777777" w:rsidR="00AE4E41" w:rsidRDefault="00AE4E41" w:rsidP="00332BE9">
            <w:pPr>
              <w:pStyle w:val="TableContents"/>
              <w:jc w:val="center"/>
            </w:pPr>
            <w:r>
              <w:t>S</w:t>
            </w:r>
          </w:p>
        </w:tc>
        <w:tc>
          <w:tcPr>
            <w:tcW w:w="426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58ED1FC" w14:textId="77777777" w:rsidR="00AE4E41" w:rsidRDefault="00AE4E41" w:rsidP="00332BE9">
            <w:pPr>
              <w:pStyle w:val="TableContents"/>
              <w:jc w:val="center"/>
            </w:pPr>
            <w:r>
              <w:t>Eliminazione storia</w:t>
            </w:r>
          </w:p>
        </w:tc>
      </w:tr>
    </w:tbl>
    <w:p w14:paraId="592B0CF1" w14:textId="77777777" w:rsidR="00AE4E41" w:rsidRDefault="00AE4E41" w:rsidP="00AE4E41">
      <w:pPr>
        <w:pStyle w:val="Textbody"/>
        <w:jc w:val="both"/>
      </w:pPr>
    </w:p>
    <w:p w14:paraId="23C9CDF9" w14:textId="77777777" w:rsidR="00AE4E41" w:rsidRDefault="00AE4E41" w:rsidP="00AE4E41">
      <w:pPr>
        <w:pStyle w:val="Textbody"/>
        <w:jc w:val="both"/>
      </w:pPr>
      <w:r w:rsidRPr="00AE4E41">
        <w:rPr>
          <w:i/>
          <w:iCs/>
        </w:rPr>
        <w:t>Calcolo età media dei visitatori</w:t>
      </w:r>
      <w:r w:rsidRPr="00313B44">
        <w:rPr>
          <w:i/>
          <w:iCs/>
        </w:rPr>
        <w:t>:</w:t>
      </w:r>
    </w:p>
    <w:p w14:paraId="0FEF924A" w14:textId="77777777" w:rsidR="00AE4E41" w:rsidRDefault="00AE4E41" w:rsidP="00AE4E41">
      <w:pPr>
        <w:pStyle w:val="Textbody"/>
        <w:numPr>
          <w:ilvl w:val="0"/>
          <w:numId w:val="3"/>
        </w:numPr>
        <w:jc w:val="both"/>
      </w:pPr>
      <w:r>
        <w:t>L : 1 * 2 = 4</w:t>
      </w:r>
    </w:p>
    <w:p w14:paraId="74CBE9A3" w14:textId="77777777" w:rsidR="00AE4E41" w:rsidRPr="00AE4E41" w:rsidRDefault="00AE4E41" w:rsidP="00AE4E41">
      <w:pPr>
        <w:pStyle w:val="Textbody"/>
        <w:jc w:val="both"/>
      </w:pPr>
      <w:r w:rsidRPr="00AE4E41">
        <w:t xml:space="preserve">Costo: </w:t>
      </w:r>
      <w:r w:rsidRPr="00AE4E41">
        <w:tab/>
        <w:t>S:</w:t>
      </w:r>
      <w:r w:rsidRPr="00AE4E41">
        <w:tab/>
        <w:t>0</w:t>
      </w:r>
      <w:r w:rsidRPr="00AE4E41">
        <w:tab/>
      </w:r>
      <w:r w:rsidRPr="00AE4E41">
        <w:tab/>
        <w:t>L:</w:t>
      </w:r>
      <w:r w:rsidRPr="00AE4E41">
        <w:tab/>
        <w:t>4</w:t>
      </w:r>
      <w:r w:rsidRPr="00AE4E41">
        <w:tab/>
      </w:r>
      <w:r w:rsidRPr="00AE4E41">
        <w:tab/>
        <w:t>TOT: 4 accessi/sett</w:t>
      </w:r>
      <w:r>
        <w:t>imana</w:t>
      </w:r>
    </w:p>
    <w:p w14:paraId="4DCEFA5D" w14:textId="77777777" w:rsidR="00AE4E41" w:rsidRPr="00AE4E41" w:rsidRDefault="00AE4E41" w:rsidP="00AE4E41">
      <w:pPr>
        <w:pStyle w:val="Textbody"/>
        <w:jc w:val="both"/>
      </w:pPr>
    </w:p>
    <w:p w14:paraId="1867AE36" w14:textId="77777777" w:rsidR="00AE4E41" w:rsidRPr="00AE4E41" w:rsidRDefault="00AE4E41" w:rsidP="00AE4E41">
      <w:pPr>
        <w:pStyle w:val="Textbody"/>
        <w:jc w:val="both"/>
        <w:rPr>
          <w:i/>
          <w:iCs/>
        </w:rPr>
      </w:pPr>
      <w:r w:rsidRPr="00AE4E41">
        <w:rPr>
          <w:i/>
          <w:iCs/>
        </w:rPr>
        <w:t>Scelta utente supervisore:</w:t>
      </w:r>
    </w:p>
    <w:p w14:paraId="5C92FAB9" w14:textId="77777777" w:rsidR="00AE4E41" w:rsidRDefault="00AE4E41" w:rsidP="00AE4E41">
      <w:pPr>
        <w:pStyle w:val="Textbody"/>
        <w:numPr>
          <w:ilvl w:val="0"/>
          <w:numId w:val="3"/>
        </w:numPr>
        <w:jc w:val="both"/>
      </w:pPr>
      <w:r>
        <w:t>L : 1 * 10 = 10</w:t>
      </w:r>
    </w:p>
    <w:p w14:paraId="0DA97263" w14:textId="77777777" w:rsidR="00AE4E41" w:rsidRDefault="00AE4E41" w:rsidP="00AE4E41">
      <w:pPr>
        <w:pStyle w:val="Textbody"/>
        <w:jc w:val="both"/>
      </w:pPr>
      <w:r>
        <w:t xml:space="preserve">Costo: </w:t>
      </w:r>
      <w:r>
        <w:tab/>
        <w:t>S:</w:t>
      </w:r>
      <w:r>
        <w:tab/>
        <w:t>0</w:t>
      </w:r>
      <w:r>
        <w:tab/>
      </w:r>
      <w:r>
        <w:tab/>
        <w:t>L:</w:t>
      </w:r>
      <w:r>
        <w:tab/>
        <w:t>10</w:t>
      </w:r>
      <w:r>
        <w:tab/>
      </w:r>
      <w:r>
        <w:tab/>
        <w:t>TOT: 10 accessi/giorno</w:t>
      </w:r>
    </w:p>
    <w:p w14:paraId="080B6768" w14:textId="77777777" w:rsidR="00AE4E41" w:rsidRDefault="00AE4E41" w:rsidP="00AE4E41">
      <w:pPr>
        <w:pStyle w:val="Textbody"/>
        <w:jc w:val="both"/>
        <w:rPr>
          <w:b/>
          <w:bCs/>
        </w:rPr>
      </w:pPr>
    </w:p>
    <w:p w14:paraId="388AAD70" w14:textId="77777777" w:rsidR="00AE4E41" w:rsidRDefault="00AE4E41" w:rsidP="00AE4E41">
      <w:pPr>
        <w:pStyle w:val="Textbody"/>
        <w:jc w:val="both"/>
        <w:rPr>
          <w:b/>
          <w:bCs/>
        </w:rPr>
      </w:pPr>
    </w:p>
    <w:p w14:paraId="3B2C856B" w14:textId="77777777" w:rsidR="00AE4E41" w:rsidRDefault="00AE4E41" w:rsidP="00AE4E41">
      <w:pPr>
        <w:pStyle w:val="Textbody"/>
        <w:jc w:val="both"/>
        <w:rPr>
          <w:b/>
          <w:bCs/>
        </w:rPr>
      </w:pPr>
      <w:r>
        <w:rPr>
          <w:b/>
          <w:bCs/>
        </w:rPr>
        <w:t>TOTALI PER RIDONDANZA 1</w:t>
      </w:r>
    </w:p>
    <w:p w14:paraId="36072AA5" w14:textId="77777777" w:rsidR="00AE4E41" w:rsidRDefault="00AE4E41" w:rsidP="00AE4E41">
      <w:pPr>
        <w:pStyle w:val="Textbody"/>
        <w:jc w:val="both"/>
        <w:rPr>
          <w:b/>
          <w:bCs/>
        </w:rPr>
      </w:pPr>
      <w:r>
        <w:rPr>
          <w:b/>
          <w:bCs/>
        </w:rPr>
        <w:t>Presenza di ridondanza</w:t>
      </w:r>
    </w:p>
    <w:p w14:paraId="4BFBCE70" w14:textId="77777777" w:rsidR="00AE4E41" w:rsidRDefault="00AE4E41" w:rsidP="00AE4E41">
      <w:pPr>
        <w:pStyle w:val="Textbody"/>
        <w:jc w:val="both"/>
      </w:pPr>
      <w:r>
        <w:rPr>
          <w:b/>
          <w:bCs/>
        </w:rPr>
        <w:t xml:space="preserve">Spazio: </w:t>
      </w:r>
      <w:r>
        <w:t xml:space="preserve">Un attributo di troppo per ogni storia creata </w:t>
      </w:r>
    </w:p>
    <w:p w14:paraId="162B7801" w14:textId="77777777" w:rsidR="00AE4E41" w:rsidRDefault="00AE4E41" w:rsidP="00AE4E41">
      <w:pPr>
        <w:pStyle w:val="Textbody"/>
        <w:jc w:val="both"/>
      </w:pPr>
      <w:r>
        <w:rPr>
          <w:b/>
          <w:bCs/>
        </w:rPr>
        <w:t>Tempo:</w:t>
      </w:r>
      <w:r>
        <w:t xml:space="preserve"> 200000 accessi/giorno per la creazione di una storia, 5000 accessi/giorno per la visualizzazione di una storia, 100 accessi/giorno per l’eliminazione di una storia.</w:t>
      </w:r>
    </w:p>
    <w:p w14:paraId="1CA7859F" w14:textId="77777777" w:rsidR="00AE4E41" w:rsidRDefault="00AE4E41" w:rsidP="00AE4E41">
      <w:pPr>
        <w:pStyle w:val="Textbody"/>
        <w:jc w:val="both"/>
        <w:rPr>
          <w:b/>
          <w:bCs/>
        </w:rPr>
      </w:pPr>
      <w:r>
        <w:rPr>
          <w:b/>
          <w:bCs/>
        </w:rPr>
        <w:t>Assenza di ridondanza</w:t>
      </w:r>
    </w:p>
    <w:p w14:paraId="61BDF4A2" w14:textId="77777777" w:rsidR="00AE4E41" w:rsidRDefault="00AE4E41" w:rsidP="00AE4E41">
      <w:pPr>
        <w:pStyle w:val="Textbody"/>
        <w:jc w:val="both"/>
      </w:pPr>
      <w:r>
        <w:rPr>
          <w:b/>
          <w:bCs/>
        </w:rPr>
        <w:t>Spazio:</w:t>
      </w:r>
      <w:r>
        <w:t xml:space="preserve"> Un attributo in meno per ogni storia creata </w:t>
      </w:r>
    </w:p>
    <w:p w14:paraId="4F5EDCD1" w14:textId="77777777" w:rsidR="00AE4E41" w:rsidRDefault="00AE4E41" w:rsidP="00AE4E41">
      <w:pPr>
        <w:pStyle w:val="Textbody"/>
        <w:jc w:val="both"/>
      </w:pPr>
      <w:r>
        <w:rPr>
          <w:b/>
          <w:bCs/>
        </w:rPr>
        <w:t>Tempo:</w:t>
      </w:r>
      <w:r>
        <w:t xml:space="preserve"> 200000 accessi/giorno per la creazione di una storia, 5000 accessi/giorno per la visualizzazione di una storia, 100 accessi/giorno per l’eliminazione di una storia.</w:t>
      </w:r>
    </w:p>
    <w:p w14:paraId="054A2255" w14:textId="77777777" w:rsidR="00AE4E41" w:rsidRDefault="00AE4E41" w:rsidP="00AE4E41">
      <w:pPr>
        <w:pStyle w:val="Textbody"/>
        <w:jc w:val="both"/>
      </w:pPr>
      <w:r>
        <w:rPr>
          <w:b/>
          <w:bCs/>
        </w:rPr>
        <w:t xml:space="preserve">Decisione: </w:t>
      </w:r>
      <w:r>
        <w:t>Rimozione della ridondanza.</w:t>
      </w:r>
    </w:p>
    <w:p w14:paraId="1F186E85" w14:textId="77777777" w:rsidR="008A2A47" w:rsidRDefault="00E42F64">
      <w:pPr>
        <w:pStyle w:val="Titolo2"/>
        <w:rPr>
          <w:rFonts w:hint="eastAsia"/>
        </w:rPr>
      </w:pPr>
      <w:r>
        <w:lastRenderedPageBreak/>
        <w:t xml:space="preserve">2.3.2. </w:t>
      </w:r>
      <w:r>
        <w:rPr>
          <w:rFonts w:ascii="Arial" w:hAnsi="Arial"/>
        </w:rPr>
        <w:t>Eliminazione delle generalizzazioni</w:t>
      </w:r>
    </w:p>
    <w:p w14:paraId="552A6314" w14:textId="562C2CAD" w:rsidR="008A2A47" w:rsidRDefault="00E42F64">
      <w:pPr>
        <w:pStyle w:val="Titolo3"/>
        <w:rPr>
          <w:sz w:val="24"/>
          <w:szCs w:val="24"/>
        </w:rPr>
      </w:pPr>
      <w:r>
        <w:rPr>
          <w:sz w:val="24"/>
          <w:szCs w:val="24"/>
        </w:rPr>
        <w:t>2.3.2.1. Generalizzazione 1</w:t>
      </w:r>
      <w:r w:rsidR="00694A84">
        <w:rPr>
          <w:sz w:val="24"/>
          <w:szCs w:val="24"/>
        </w:rPr>
        <w:t>: Storia</w:t>
      </w:r>
    </w:p>
    <w:p w14:paraId="07A5FD7E" w14:textId="77777777" w:rsidR="00406B42" w:rsidRDefault="00406B42">
      <w:pPr>
        <w:pStyle w:val="Textbody"/>
        <w:spacing w:before="57" w:after="113"/>
        <w:rPr>
          <w:noProof/>
        </w:rPr>
      </w:pPr>
    </w:p>
    <w:p w14:paraId="64328C9E" w14:textId="77777777" w:rsidR="00694A84" w:rsidRDefault="00694A84">
      <w:pPr>
        <w:pStyle w:val="Textbody"/>
        <w:spacing w:before="57" w:after="113"/>
        <w:rPr>
          <w:noProof/>
        </w:rPr>
      </w:pPr>
    </w:p>
    <w:p w14:paraId="0A13056A" w14:textId="59A6989D" w:rsidR="00406B42" w:rsidRDefault="00694A84" w:rsidP="00694A84">
      <w:pPr>
        <w:pStyle w:val="Textbody"/>
        <w:spacing w:before="57" w:after="113"/>
      </w:pPr>
      <w:r>
        <w:rPr>
          <w:noProof/>
        </w:rPr>
        <w:drawing>
          <wp:inline distT="0" distB="0" distL="0" distR="0" wp14:anchorId="72676265" wp14:editId="05586A6E">
            <wp:extent cx="2138627" cy="1108364"/>
            <wp:effectExtent l="0" t="0" r="0" b="0"/>
            <wp:docPr id="1075291876" name="Immagine 14" descr="Immagine che contiene schizzo, diagramma, Disegno tecnico, Pia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291876" name="Immagine 14" descr="Immagine che contiene schizzo, diagramma, Disegno tecnico, Piano&#10;&#10;Descrizione generata automaticamente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506" t="68106" r="14854" b="23210"/>
                    <a:stretch/>
                  </pic:blipFill>
                  <pic:spPr bwMode="auto">
                    <a:xfrm>
                      <a:off x="0" y="0"/>
                      <a:ext cx="2157119" cy="1117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06B42">
        <w:rPr>
          <w:noProof/>
        </w:rPr>
        <w:drawing>
          <wp:anchor distT="0" distB="0" distL="114300" distR="114300" simplePos="0" relativeHeight="251663360" behindDoc="1" locked="0" layoutInCell="1" allowOverlap="1" wp14:anchorId="1D5195F5" wp14:editId="25841705">
            <wp:simplePos x="0" y="0"/>
            <wp:positionH relativeFrom="column">
              <wp:posOffset>346</wp:posOffset>
            </wp:positionH>
            <wp:positionV relativeFrom="paragraph">
              <wp:posOffset>0</wp:posOffset>
            </wp:positionV>
            <wp:extent cx="1731010" cy="1198418"/>
            <wp:effectExtent l="0" t="0" r="2540" b="1905"/>
            <wp:wrapTight wrapText="bothSides">
              <wp:wrapPolygon edited="0">
                <wp:start x="0" y="0"/>
                <wp:lineTo x="0" y="21291"/>
                <wp:lineTo x="21394" y="21291"/>
                <wp:lineTo x="21394" y="0"/>
                <wp:lineTo x="0" y="0"/>
              </wp:wrapPolygon>
            </wp:wrapTight>
            <wp:docPr id="1205398206" name="Immagine 12" descr="Immagine che contiene schizzo, diagramma, Disegno tecnico, Pia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398206" name="Immagine 12" descr="Immagine che contiene schizzo, diagramma, Disegno tecnico, Piano&#10;&#10;Descrizione generata automaticamente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60" t="8852" r="21437" b="75974"/>
                    <a:stretch/>
                  </pic:blipFill>
                  <pic:spPr bwMode="auto">
                    <a:xfrm>
                      <a:off x="0" y="0"/>
                      <a:ext cx="1731010" cy="1198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3078F8F" w14:textId="77777777" w:rsidR="00406B42" w:rsidRDefault="00406B42">
      <w:pPr>
        <w:pStyle w:val="Textbody"/>
      </w:pPr>
    </w:p>
    <w:p w14:paraId="4C8CD0A0" w14:textId="2456DDA8" w:rsidR="00406B42" w:rsidRDefault="00694A84">
      <w:pPr>
        <w:pStyle w:val="Textbody"/>
      </w:pPr>
      <w:r>
        <w:t>Abbiamo deciso di sostituire le entità Eliminata e NonEliminata con un flag posto sull’entità storia.</w:t>
      </w:r>
    </w:p>
    <w:p w14:paraId="27A6C20D" w14:textId="77777777" w:rsidR="00694A84" w:rsidRDefault="00694A84">
      <w:pPr>
        <w:pStyle w:val="Textbody"/>
      </w:pPr>
    </w:p>
    <w:p w14:paraId="3BFEA000" w14:textId="436F297D" w:rsidR="00406B42" w:rsidRPr="00694A84" w:rsidRDefault="00E42F64" w:rsidP="00694A84">
      <w:pPr>
        <w:pStyle w:val="Titolo2"/>
        <w:rPr>
          <w:rFonts w:ascii="Arial" w:hAnsi="Arial" w:hint="eastAsia"/>
        </w:rPr>
      </w:pPr>
      <w:r>
        <w:rPr>
          <w:rFonts w:ascii="Arial" w:hAnsi="Arial"/>
        </w:rPr>
        <w:t>2.3.3. Partizionamento/accorpamento di entità e associazioni</w:t>
      </w:r>
    </w:p>
    <w:p w14:paraId="1341A48F" w14:textId="1521A318" w:rsidR="008A2A47" w:rsidRDefault="00406B42">
      <w:pPr>
        <w:pStyle w:val="Titolo3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851FFB5" wp14:editId="66A8B415">
            <wp:simplePos x="0" y="0"/>
            <wp:positionH relativeFrom="margin">
              <wp:align>left</wp:align>
            </wp:positionH>
            <wp:positionV relativeFrom="paragraph">
              <wp:posOffset>354676</wp:posOffset>
            </wp:positionV>
            <wp:extent cx="1614055" cy="1751227"/>
            <wp:effectExtent l="0" t="0" r="5715" b="1905"/>
            <wp:wrapTight wrapText="bothSides">
              <wp:wrapPolygon edited="0">
                <wp:start x="0" y="0"/>
                <wp:lineTo x="0" y="21388"/>
                <wp:lineTo x="21421" y="21388"/>
                <wp:lineTo x="21421" y="0"/>
                <wp:lineTo x="0" y="0"/>
              </wp:wrapPolygon>
            </wp:wrapTight>
            <wp:docPr id="201091698" name="Immagine 8" descr="Immagine che contiene testo, diagramma, line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91698" name="Immagine 8" descr="Immagine che contiene testo, diagramma, linea, Carattere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4055" cy="1751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42F64">
        <w:rPr>
          <w:sz w:val="24"/>
          <w:szCs w:val="24"/>
        </w:rPr>
        <w:t xml:space="preserve">2.3.3.1. Partizionamento/Accorpamento 1 </w:t>
      </w:r>
      <w:r>
        <w:rPr>
          <w:sz w:val="24"/>
          <w:szCs w:val="24"/>
        </w:rPr>
        <w:t>(Persona</w:t>
      </w:r>
      <w:r w:rsidR="00E42F64">
        <w:rPr>
          <w:sz w:val="24"/>
          <w:szCs w:val="24"/>
        </w:rPr>
        <w:t>)</w:t>
      </w:r>
    </w:p>
    <w:p w14:paraId="5852BA5E" w14:textId="5B2581CF" w:rsidR="008A2A47" w:rsidRDefault="00406B42">
      <w:pPr>
        <w:pStyle w:val="Textbody"/>
        <w:spacing w:before="57" w:after="113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9DE1465" wp14:editId="1855900E">
            <wp:simplePos x="0" y="0"/>
            <wp:positionH relativeFrom="column">
              <wp:posOffset>1995344</wp:posOffset>
            </wp:positionH>
            <wp:positionV relativeFrom="paragraph">
              <wp:posOffset>106854</wp:posOffset>
            </wp:positionV>
            <wp:extent cx="1509915" cy="1717455"/>
            <wp:effectExtent l="0" t="0" r="0" b="0"/>
            <wp:wrapTight wrapText="bothSides">
              <wp:wrapPolygon edited="0">
                <wp:start x="0" y="0"/>
                <wp:lineTo x="0" y="21328"/>
                <wp:lineTo x="21264" y="21328"/>
                <wp:lineTo x="21264" y="0"/>
                <wp:lineTo x="0" y="0"/>
              </wp:wrapPolygon>
            </wp:wrapTight>
            <wp:docPr id="673796296" name="Immagine 9" descr="Immagine che contiene schizzo, diagramma, Disegno tecnico, Pia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796296" name="Immagine 9" descr="Immagine che contiene schizzo, diagramma, Disegno tecnico, Piano&#10;&#10;Descrizione generata automaticamente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57" t="53294" r="70556" b="24961"/>
                    <a:stretch/>
                  </pic:blipFill>
                  <pic:spPr bwMode="auto">
                    <a:xfrm>
                      <a:off x="0" y="0"/>
                      <a:ext cx="1509915" cy="1717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7D61917" w14:textId="687B3ECF" w:rsidR="00406B42" w:rsidRDefault="00406B42">
      <w:pPr>
        <w:pStyle w:val="Textbody"/>
        <w:spacing w:before="57" w:after="113"/>
      </w:pPr>
    </w:p>
    <w:p w14:paraId="7364E220" w14:textId="77777777" w:rsidR="00406B42" w:rsidRDefault="00406B42">
      <w:pPr>
        <w:pStyle w:val="Textbody"/>
        <w:spacing w:before="57" w:after="113"/>
        <w:rPr>
          <w:noProof/>
        </w:rPr>
      </w:pPr>
    </w:p>
    <w:p w14:paraId="5E58C03E" w14:textId="1A7BF57B" w:rsidR="00406B42" w:rsidRDefault="00406B42">
      <w:pPr>
        <w:pStyle w:val="Textbody"/>
        <w:spacing w:before="57" w:after="113"/>
      </w:pPr>
    </w:p>
    <w:p w14:paraId="18DAA832" w14:textId="77777777" w:rsidR="00406B42" w:rsidRDefault="00406B42">
      <w:pPr>
        <w:pStyle w:val="Textbody"/>
        <w:spacing w:before="57" w:after="113"/>
      </w:pPr>
    </w:p>
    <w:p w14:paraId="3CB60063" w14:textId="77777777" w:rsidR="00406B42" w:rsidRDefault="00406B42">
      <w:pPr>
        <w:pStyle w:val="Textbody"/>
        <w:spacing w:before="57" w:after="113"/>
      </w:pPr>
    </w:p>
    <w:p w14:paraId="12B90720" w14:textId="77777777" w:rsidR="00406B42" w:rsidRDefault="00406B42">
      <w:pPr>
        <w:pStyle w:val="Textbody"/>
        <w:spacing w:before="57" w:after="113"/>
      </w:pPr>
    </w:p>
    <w:p w14:paraId="78C49FBB" w14:textId="20BC745C" w:rsidR="008A2A47" w:rsidRDefault="00406B42">
      <w:pPr>
        <w:pStyle w:val="Textbody"/>
      </w:pPr>
      <w:r>
        <w:t>Abbiamo pensato di togliere UtenteFragile perché essendo una generalizzazione totale ed esclusiva, se le persone non sono presenti in Utente allora sono automaticamente utenti fragili.</w:t>
      </w:r>
    </w:p>
    <w:p w14:paraId="436CCDC1" w14:textId="77777777" w:rsidR="00406B42" w:rsidRDefault="00406B42">
      <w:pPr>
        <w:pStyle w:val="Textbody"/>
      </w:pPr>
    </w:p>
    <w:p w14:paraId="0C6E30AC" w14:textId="13EFF143" w:rsidR="00406B42" w:rsidRDefault="00406B42">
      <w:pPr>
        <w:pStyle w:val="Textbody"/>
        <w:rPr>
          <w:b/>
          <w:bCs/>
          <w:sz w:val="28"/>
          <w:szCs w:val="28"/>
        </w:rPr>
      </w:pPr>
      <w:r w:rsidRPr="00406B42">
        <w:rPr>
          <w:b/>
          <w:bCs/>
          <w:sz w:val="28"/>
          <w:szCs w:val="28"/>
        </w:rPr>
        <w:t>2.3.3.</w:t>
      </w:r>
      <w:r w:rsidRPr="00406B42">
        <w:rPr>
          <w:b/>
          <w:bCs/>
          <w:sz w:val="28"/>
          <w:szCs w:val="28"/>
        </w:rPr>
        <w:t>2</w:t>
      </w:r>
      <w:r w:rsidRPr="00406B42">
        <w:rPr>
          <w:b/>
          <w:bCs/>
          <w:sz w:val="28"/>
          <w:szCs w:val="28"/>
        </w:rPr>
        <w:t>. Partizionamento/Accorpamento 1 (</w:t>
      </w:r>
      <w:r>
        <w:rPr>
          <w:b/>
          <w:bCs/>
          <w:sz w:val="28"/>
          <w:szCs w:val="28"/>
        </w:rPr>
        <w:t>Utente</w:t>
      </w:r>
      <w:r w:rsidRPr="00406B42">
        <w:rPr>
          <w:b/>
          <w:bCs/>
          <w:sz w:val="28"/>
          <w:szCs w:val="28"/>
        </w:rPr>
        <w:t>)</w:t>
      </w:r>
    </w:p>
    <w:p w14:paraId="79C263D4" w14:textId="4170CD72" w:rsidR="00406B42" w:rsidRDefault="00406B42">
      <w:pPr>
        <w:pStyle w:val="Textbody"/>
        <w:rPr>
          <w:b/>
          <w:bCs/>
          <w:noProof/>
          <w:sz w:val="28"/>
          <w:szCs w:val="28"/>
        </w:rPr>
      </w:pPr>
    </w:p>
    <w:p w14:paraId="36F3671C" w14:textId="0360EEFB" w:rsidR="00406B42" w:rsidRDefault="00406B42">
      <w:pPr>
        <w:pStyle w:val="Textbody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7F64EBA4" wp14:editId="2214F05B">
            <wp:simplePos x="0" y="0"/>
            <wp:positionH relativeFrom="column">
              <wp:posOffset>1995170</wp:posOffset>
            </wp:positionH>
            <wp:positionV relativeFrom="paragraph">
              <wp:posOffset>3810</wp:posOffset>
            </wp:positionV>
            <wp:extent cx="1495425" cy="1191260"/>
            <wp:effectExtent l="0" t="0" r="9525" b="8890"/>
            <wp:wrapTight wrapText="bothSides">
              <wp:wrapPolygon edited="0">
                <wp:start x="0" y="0"/>
                <wp:lineTo x="0" y="21416"/>
                <wp:lineTo x="21462" y="21416"/>
                <wp:lineTo x="21462" y="0"/>
                <wp:lineTo x="0" y="0"/>
              </wp:wrapPolygon>
            </wp:wrapTight>
            <wp:docPr id="784272837" name="Immagine 11" descr="Immagine che contiene schizzo, diagramma, Disegno tecnico, Pia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272837" name="Immagine 11" descr="Immagine che contiene schizzo, diagramma, Disegno tecnico, Piano&#10;&#10;Descrizione generata automaticamente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50" t="69306" r="57983" b="14373"/>
                    <a:stretch/>
                  </pic:blipFill>
                  <pic:spPr bwMode="auto">
                    <a:xfrm>
                      <a:off x="0" y="0"/>
                      <a:ext cx="1495425" cy="1191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645F07A3" wp14:editId="62F9BEAD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1517015" cy="1128395"/>
            <wp:effectExtent l="0" t="0" r="6985" b="0"/>
            <wp:wrapTight wrapText="bothSides">
              <wp:wrapPolygon edited="0">
                <wp:start x="0" y="0"/>
                <wp:lineTo x="0" y="21150"/>
                <wp:lineTo x="21428" y="21150"/>
                <wp:lineTo x="21428" y="0"/>
                <wp:lineTo x="0" y="0"/>
              </wp:wrapPolygon>
            </wp:wrapTight>
            <wp:docPr id="306702056" name="Immagine 10" descr="Immagine che contiene schizzo, diagramma, Disegno tecnico, Pia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702056" name="Immagine 10" descr="Immagine che contiene schizzo, diagramma, Disegno tecnico, Piano&#10;&#10;Descrizione generata automaticamente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47" t="20510" r="55955" b="65200"/>
                    <a:stretch/>
                  </pic:blipFill>
                  <pic:spPr bwMode="auto">
                    <a:xfrm>
                      <a:off x="0" y="0"/>
                      <a:ext cx="1517015" cy="1128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911A52B" w14:textId="5F5CB25C" w:rsidR="00406B42" w:rsidRPr="00406B42" w:rsidRDefault="00406B42">
      <w:pPr>
        <w:pStyle w:val="Textbody"/>
        <w:rPr>
          <w:b/>
          <w:bCs/>
          <w:sz w:val="28"/>
          <w:szCs w:val="28"/>
        </w:rPr>
      </w:pPr>
    </w:p>
    <w:p w14:paraId="61F1F8DD" w14:textId="77777777" w:rsidR="00406B42" w:rsidRDefault="00406B42">
      <w:pPr>
        <w:pStyle w:val="Textbody"/>
      </w:pPr>
    </w:p>
    <w:p w14:paraId="6A77E9A9" w14:textId="77777777" w:rsidR="00406B42" w:rsidRDefault="00406B42">
      <w:pPr>
        <w:pStyle w:val="Titolo2"/>
      </w:pPr>
    </w:p>
    <w:p w14:paraId="7F3CB86F" w14:textId="77777777" w:rsidR="00406B42" w:rsidRDefault="00406B42" w:rsidP="00406B42">
      <w:pPr>
        <w:pStyle w:val="Textbody"/>
      </w:pPr>
    </w:p>
    <w:p w14:paraId="67D988ED" w14:textId="4EAA8853" w:rsidR="00406B42" w:rsidRDefault="00406B42" w:rsidP="00406B42">
      <w:pPr>
        <w:pStyle w:val="Textbody"/>
      </w:pPr>
      <w:r>
        <w:t xml:space="preserve">Abbiamo pensato di togliere </w:t>
      </w:r>
      <w:r>
        <w:t>Visitatore</w:t>
      </w:r>
      <w:r>
        <w:t xml:space="preserve"> perché essendo una generalizzazione totale ed esclusiva, se </w:t>
      </w:r>
      <w:r>
        <w:t xml:space="preserve">gli utenti </w:t>
      </w:r>
      <w:r>
        <w:t xml:space="preserve">non sono presenti in </w:t>
      </w:r>
      <w:r>
        <w:t>Curatore</w:t>
      </w:r>
      <w:r>
        <w:t xml:space="preserve"> allora sono automaticamente </w:t>
      </w:r>
      <w:r>
        <w:t>visitatori</w:t>
      </w:r>
      <w:r>
        <w:t>.</w:t>
      </w:r>
    </w:p>
    <w:p w14:paraId="2A30C53E" w14:textId="012CE1CB" w:rsidR="008A2A47" w:rsidRDefault="00E42F64">
      <w:pPr>
        <w:pStyle w:val="Titolo2"/>
        <w:rPr>
          <w:rFonts w:hint="eastAsia"/>
        </w:rPr>
      </w:pPr>
      <w:r>
        <w:lastRenderedPageBreak/>
        <w:t>2.3.4.scelta degli identificatori principali</w:t>
      </w:r>
    </w:p>
    <w:tbl>
      <w:tblPr>
        <w:tblW w:w="963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819"/>
        <w:gridCol w:w="4819"/>
      </w:tblGrid>
      <w:tr w:rsidR="008A2A47" w14:paraId="5B962A49" w14:textId="77777777">
        <w:tblPrEx>
          <w:tblCellMar>
            <w:top w:w="0" w:type="dxa"/>
            <w:bottom w:w="0" w:type="dxa"/>
          </w:tblCellMar>
        </w:tblPrEx>
        <w:tc>
          <w:tcPr>
            <w:tcW w:w="4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C0B9C30" w14:textId="77777777" w:rsidR="008A2A47" w:rsidRDefault="00E42F64" w:rsidP="00694A84">
            <w:pPr>
              <w:pStyle w:val="TableContents"/>
              <w:jc w:val="center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E</w:t>
            </w:r>
            <w:r>
              <w:rPr>
                <w:b/>
                <w:bCs/>
                <w:sz w:val="24"/>
              </w:rPr>
              <w:t>ntità</w:t>
            </w:r>
          </w:p>
        </w:tc>
        <w:tc>
          <w:tcPr>
            <w:tcW w:w="4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473ADE9" w14:textId="77777777" w:rsidR="008A2A47" w:rsidRDefault="00E42F64" w:rsidP="00694A84">
            <w:pPr>
              <w:pStyle w:val="TableContents"/>
              <w:jc w:val="center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Identificatore principale</w:t>
            </w:r>
          </w:p>
          <w:p w14:paraId="74E3A0A1" w14:textId="77777777" w:rsidR="008A2A47" w:rsidRDefault="008A2A47" w:rsidP="00694A84">
            <w:pPr>
              <w:pStyle w:val="TableContents"/>
              <w:jc w:val="center"/>
              <w:rPr>
                <w:b/>
                <w:bCs/>
                <w:sz w:val="24"/>
              </w:rPr>
            </w:pPr>
          </w:p>
        </w:tc>
      </w:tr>
      <w:tr w:rsidR="008A2A47" w14:paraId="46681A6E" w14:textId="77777777">
        <w:tblPrEx>
          <w:tblCellMar>
            <w:top w:w="0" w:type="dxa"/>
            <w:bottom w:w="0" w:type="dxa"/>
          </w:tblCellMar>
        </w:tblPrEx>
        <w:tc>
          <w:tcPr>
            <w:tcW w:w="481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AE11EA5" w14:textId="21C84A1B" w:rsidR="008A2A47" w:rsidRDefault="00694A84" w:rsidP="00694A84">
            <w:pPr>
              <w:pStyle w:val="TableContents"/>
              <w:jc w:val="center"/>
              <w:rPr>
                <w:sz w:val="24"/>
              </w:rPr>
            </w:pPr>
            <w:r>
              <w:rPr>
                <w:sz w:val="24"/>
              </w:rPr>
              <w:t>Persona</w:t>
            </w:r>
          </w:p>
        </w:tc>
        <w:tc>
          <w:tcPr>
            <w:tcW w:w="48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961578A" w14:textId="6C3C9691" w:rsidR="008A2A47" w:rsidRDefault="00694A84" w:rsidP="00694A84">
            <w:pPr>
              <w:pStyle w:val="TableContents"/>
              <w:jc w:val="center"/>
              <w:rPr>
                <w:sz w:val="24"/>
              </w:rPr>
            </w:pPr>
            <w:r>
              <w:rPr>
                <w:sz w:val="24"/>
              </w:rPr>
              <w:t>Email</w:t>
            </w:r>
          </w:p>
        </w:tc>
      </w:tr>
      <w:tr w:rsidR="00694A84" w14:paraId="5557AE37" w14:textId="77777777">
        <w:tblPrEx>
          <w:tblCellMar>
            <w:top w:w="0" w:type="dxa"/>
            <w:bottom w:w="0" w:type="dxa"/>
          </w:tblCellMar>
        </w:tblPrEx>
        <w:tc>
          <w:tcPr>
            <w:tcW w:w="481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D362621" w14:textId="0BA9BCD6" w:rsidR="00694A84" w:rsidRDefault="00694A84" w:rsidP="00694A84">
            <w:pPr>
              <w:pStyle w:val="TableContents"/>
              <w:jc w:val="center"/>
              <w:rPr>
                <w:sz w:val="24"/>
              </w:rPr>
            </w:pPr>
            <w:r>
              <w:rPr>
                <w:sz w:val="24"/>
              </w:rPr>
              <w:t>Utente</w:t>
            </w:r>
          </w:p>
        </w:tc>
        <w:tc>
          <w:tcPr>
            <w:tcW w:w="48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16185D2" w14:textId="3A408A54" w:rsidR="00694A84" w:rsidRDefault="00694A84" w:rsidP="00694A84">
            <w:pPr>
              <w:pStyle w:val="TableContents"/>
              <w:jc w:val="center"/>
              <w:rPr>
                <w:sz w:val="24"/>
              </w:rPr>
            </w:pPr>
            <w:r>
              <w:rPr>
                <w:sz w:val="24"/>
              </w:rPr>
              <w:t>Fk(Email)</w:t>
            </w:r>
          </w:p>
        </w:tc>
      </w:tr>
      <w:tr w:rsidR="00694A84" w14:paraId="511A76C7" w14:textId="77777777">
        <w:tblPrEx>
          <w:tblCellMar>
            <w:top w:w="0" w:type="dxa"/>
            <w:bottom w:w="0" w:type="dxa"/>
          </w:tblCellMar>
        </w:tblPrEx>
        <w:tc>
          <w:tcPr>
            <w:tcW w:w="481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67780D5" w14:textId="7CDF822F" w:rsidR="00694A84" w:rsidRDefault="00694A84" w:rsidP="00694A84">
            <w:pPr>
              <w:pStyle w:val="TableContents"/>
              <w:jc w:val="center"/>
              <w:rPr>
                <w:sz w:val="24"/>
              </w:rPr>
            </w:pPr>
            <w:r>
              <w:rPr>
                <w:sz w:val="24"/>
              </w:rPr>
              <w:t>Gruppo</w:t>
            </w:r>
          </w:p>
        </w:tc>
        <w:tc>
          <w:tcPr>
            <w:tcW w:w="48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196612B" w14:textId="00EA0848" w:rsidR="00694A84" w:rsidRDefault="00694A84" w:rsidP="00694A84">
            <w:pPr>
              <w:pStyle w:val="TableContents"/>
              <w:jc w:val="center"/>
              <w:rPr>
                <w:sz w:val="24"/>
              </w:rPr>
            </w:pPr>
            <w:r>
              <w:rPr>
                <w:sz w:val="24"/>
              </w:rPr>
              <w:t>FK(Email)</w:t>
            </w:r>
          </w:p>
        </w:tc>
      </w:tr>
      <w:tr w:rsidR="00694A84" w14:paraId="274BAC62" w14:textId="77777777">
        <w:tblPrEx>
          <w:tblCellMar>
            <w:top w:w="0" w:type="dxa"/>
            <w:bottom w:w="0" w:type="dxa"/>
          </w:tblCellMar>
        </w:tblPrEx>
        <w:tc>
          <w:tcPr>
            <w:tcW w:w="481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19C66A0" w14:textId="5728D2EA" w:rsidR="00694A84" w:rsidRDefault="00694A84" w:rsidP="00694A84">
            <w:pPr>
              <w:pStyle w:val="TableContents"/>
              <w:jc w:val="center"/>
              <w:rPr>
                <w:sz w:val="24"/>
              </w:rPr>
            </w:pPr>
            <w:r>
              <w:rPr>
                <w:sz w:val="24"/>
              </w:rPr>
              <w:t>Curatore</w:t>
            </w:r>
          </w:p>
        </w:tc>
        <w:tc>
          <w:tcPr>
            <w:tcW w:w="48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819F7FE" w14:textId="7F8F8147" w:rsidR="00694A84" w:rsidRDefault="00694A84" w:rsidP="00694A84">
            <w:pPr>
              <w:pStyle w:val="TableContents"/>
              <w:jc w:val="center"/>
              <w:rPr>
                <w:sz w:val="24"/>
              </w:rPr>
            </w:pPr>
            <w:r>
              <w:rPr>
                <w:sz w:val="24"/>
              </w:rPr>
              <w:t>FK(Email)</w:t>
            </w:r>
          </w:p>
        </w:tc>
      </w:tr>
      <w:tr w:rsidR="00694A84" w14:paraId="27A42F58" w14:textId="77777777">
        <w:tblPrEx>
          <w:tblCellMar>
            <w:top w:w="0" w:type="dxa"/>
            <w:bottom w:w="0" w:type="dxa"/>
          </w:tblCellMar>
        </w:tblPrEx>
        <w:tc>
          <w:tcPr>
            <w:tcW w:w="481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37B9F76" w14:textId="5CF69244" w:rsidR="00694A84" w:rsidRDefault="00694A84" w:rsidP="00694A84">
            <w:pPr>
              <w:pStyle w:val="TableContents"/>
              <w:jc w:val="center"/>
              <w:rPr>
                <w:sz w:val="24"/>
              </w:rPr>
            </w:pPr>
            <w:r>
              <w:rPr>
                <w:sz w:val="24"/>
              </w:rPr>
              <w:t>Domande</w:t>
            </w:r>
          </w:p>
        </w:tc>
        <w:tc>
          <w:tcPr>
            <w:tcW w:w="48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8A11B62" w14:textId="0CD80E21" w:rsidR="00694A84" w:rsidRDefault="00694A84" w:rsidP="00694A84">
            <w:pPr>
              <w:pStyle w:val="TableContents"/>
              <w:jc w:val="center"/>
              <w:rPr>
                <w:sz w:val="24"/>
              </w:rPr>
            </w:pPr>
            <w:r>
              <w:rPr>
                <w:sz w:val="24"/>
              </w:rPr>
              <w:t>FK(Codice)</w:t>
            </w:r>
          </w:p>
        </w:tc>
      </w:tr>
      <w:tr w:rsidR="00694A84" w14:paraId="38FDB303" w14:textId="77777777">
        <w:tblPrEx>
          <w:tblCellMar>
            <w:top w:w="0" w:type="dxa"/>
            <w:bottom w:w="0" w:type="dxa"/>
          </w:tblCellMar>
        </w:tblPrEx>
        <w:tc>
          <w:tcPr>
            <w:tcW w:w="481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053C9DE" w14:textId="1C7F3FAF" w:rsidR="00694A84" w:rsidRDefault="00694A84" w:rsidP="00694A84">
            <w:pPr>
              <w:pStyle w:val="TableContents"/>
              <w:jc w:val="center"/>
              <w:rPr>
                <w:sz w:val="24"/>
              </w:rPr>
            </w:pPr>
            <w:r>
              <w:rPr>
                <w:sz w:val="24"/>
              </w:rPr>
              <w:t>Opera</w:t>
            </w:r>
          </w:p>
        </w:tc>
        <w:tc>
          <w:tcPr>
            <w:tcW w:w="48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9742D61" w14:textId="08D7ED79" w:rsidR="00694A84" w:rsidRDefault="00694A84" w:rsidP="00694A84">
            <w:pPr>
              <w:pStyle w:val="TableContents"/>
              <w:jc w:val="center"/>
              <w:rPr>
                <w:sz w:val="24"/>
              </w:rPr>
            </w:pPr>
            <w:r>
              <w:rPr>
                <w:sz w:val="24"/>
              </w:rPr>
              <w:t>Codice</w:t>
            </w:r>
          </w:p>
        </w:tc>
      </w:tr>
      <w:tr w:rsidR="00694A84" w14:paraId="50CAF691" w14:textId="77777777">
        <w:tblPrEx>
          <w:tblCellMar>
            <w:top w:w="0" w:type="dxa"/>
            <w:bottom w:w="0" w:type="dxa"/>
          </w:tblCellMar>
        </w:tblPrEx>
        <w:tc>
          <w:tcPr>
            <w:tcW w:w="481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50A8E41" w14:textId="338AE793" w:rsidR="00694A84" w:rsidRDefault="00694A84" w:rsidP="00694A84">
            <w:pPr>
              <w:pStyle w:val="TableContents"/>
              <w:jc w:val="center"/>
              <w:rPr>
                <w:sz w:val="24"/>
              </w:rPr>
            </w:pPr>
            <w:r>
              <w:rPr>
                <w:sz w:val="24"/>
              </w:rPr>
              <w:t>Storia</w:t>
            </w:r>
          </w:p>
        </w:tc>
        <w:tc>
          <w:tcPr>
            <w:tcW w:w="48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1003A58" w14:textId="4665F3DA" w:rsidR="00694A84" w:rsidRDefault="00694A84" w:rsidP="00694A84">
            <w:pPr>
              <w:pStyle w:val="TableContents"/>
              <w:jc w:val="center"/>
              <w:rPr>
                <w:sz w:val="24"/>
              </w:rPr>
            </w:pPr>
            <w:r>
              <w:rPr>
                <w:sz w:val="24"/>
              </w:rPr>
              <w:t>Id_Storia</w:t>
            </w:r>
          </w:p>
        </w:tc>
      </w:tr>
      <w:tr w:rsidR="008A2A47" w14:paraId="18C7BB5A" w14:textId="77777777">
        <w:tblPrEx>
          <w:tblCellMar>
            <w:top w:w="0" w:type="dxa"/>
            <w:bottom w:w="0" w:type="dxa"/>
          </w:tblCellMar>
        </w:tblPrEx>
        <w:tc>
          <w:tcPr>
            <w:tcW w:w="481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2CACAE0" w14:textId="59553CDA" w:rsidR="008A2A47" w:rsidRDefault="00694A84" w:rsidP="00694A84">
            <w:pPr>
              <w:pStyle w:val="TableContents"/>
              <w:jc w:val="center"/>
              <w:rPr>
                <w:sz w:val="24"/>
              </w:rPr>
            </w:pPr>
            <w:r>
              <w:rPr>
                <w:sz w:val="24"/>
              </w:rPr>
              <w:t>Artista</w:t>
            </w:r>
          </w:p>
        </w:tc>
        <w:tc>
          <w:tcPr>
            <w:tcW w:w="48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8D5AFD7" w14:textId="517F956E" w:rsidR="008A2A47" w:rsidRDefault="00694A84" w:rsidP="00694A84">
            <w:pPr>
              <w:pStyle w:val="TableContents"/>
              <w:jc w:val="center"/>
              <w:rPr>
                <w:sz w:val="24"/>
              </w:rPr>
            </w:pPr>
            <w:r>
              <w:rPr>
                <w:sz w:val="24"/>
              </w:rPr>
              <w:t>Codice Autore</w:t>
            </w:r>
          </w:p>
        </w:tc>
      </w:tr>
    </w:tbl>
    <w:p w14:paraId="416B22EB" w14:textId="77777777" w:rsidR="008A2A47" w:rsidRDefault="008A2A47">
      <w:pPr>
        <w:pStyle w:val="Textbody"/>
      </w:pPr>
    </w:p>
    <w:p w14:paraId="5A1E4656" w14:textId="310F2A9F" w:rsidR="00694A84" w:rsidRDefault="00694A84">
      <w:pPr>
        <w:pStyle w:val="Textbody"/>
      </w:pPr>
      <w:r>
        <w:t>Abbiamo usato come identificatori Surrogati il codice di opera, l’id della storia e il codice dell’autore. Per quanto riguarda Opera è specificato nei requisiti iniziali. Per Artista la scelta è dettata dal fatto che non abbiamo un codice fiscale per identificarlo univocamente. Per Storia invece era l’unico modo per distinguere le varie storie.</w:t>
      </w:r>
    </w:p>
    <w:p w14:paraId="708830F4" w14:textId="56DB763E" w:rsidR="008A2A47" w:rsidRDefault="00E42F64">
      <w:pPr>
        <w:pStyle w:val="Titolo1"/>
      </w:pPr>
      <w:r>
        <w:t>2.4 Schema E-R ristrutturato + regole aziendali</w:t>
      </w:r>
    </w:p>
    <w:p w14:paraId="579B7B5A" w14:textId="77777777" w:rsidR="00694A84" w:rsidRDefault="00694A84" w:rsidP="00694A84">
      <w:pPr>
        <w:pStyle w:val="Textbody"/>
        <w:rPr>
          <w:noProof/>
        </w:rPr>
      </w:pPr>
    </w:p>
    <w:p w14:paraId="014F9468" w14:textId="09A9F152" w:rsidR="00694A84" w:rsidRPr="00694A84" w:rsidRDefault="00694A84" w:rsidP="00694A84">
      <w:pPr>
        <w:pStyle w:val="Textbody"/>
      </w:pPr>
      <w:r>
        <w:rPr>
          <w:noProof/>
        </w:rPr>
        <w:drawing>
          <wp:inline distT="0" distB="0" distL="0" distR="0" wp14:anchorId="31BBC487" wp14:editId="248924AF">
            <wp:extent cx="6118804" cy="3408219"/>
            <wp:effectExtent l="0" t="0" r="0" b="1905"/>
            <wp:docPr id="1650307530" name="Immagine 15" descr="Immagine che contiene schizzo, diagramma, Disegno tecnico, Pia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307530" name="Immagine 15" descr="Immagine che contiene schizzo, diagramma, Disegno tecnico, Piano&#10;&#10;Descrizione generata automaticamente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434" b="2433"/>
                    <a:stretch/>
                  </pic:blipFill>
                  <pic:spPr bwMode="auto">
                    <a:xfrm>
                      <a:off x="0" y="0"/>
                      <a:ext cx="6120130" cy="3408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CAE199" w14:textId="2DE2D860" w:rsidR="00694A84" w:rsidRDefault="00694A84">
      <w:pPr>
        <w:suppressAutoHyphens w:val="0"/>
        <w:rPr>
          <w:rFonts w:ascii="Liberation Sans" w:eastAsia="Microsoft YaHei" w:hAnsi="Liberation Sans" w:cs="Liberation Sans" w:hint="eastAsia"/>
          <w:b/>
          <w:bCs/>
          <w:sz w:val="28"/>
          <w:szCs w:val="28"/>
        </w:rPr>
      </w:pPr>
      <w:r>
        <w:rPr>
          <w:rFonts w:hint="eastAsia"/>
        </w:rPr>
        <w:br w:type="page"/>
      </w:r>
    </w:p>
    <w:p w14:paraId="093D8639" w14:textId="77777777" w:rsidR="008A2A47" w:rsidRDefault="00E42F64">
      <w:pPr>
        <w:pStyle w:val="Titolo2"/>
        <w:rPr>
          <w:rFonts w:hint="eastAsia"/>
        </w:rPr>
      </w:pPr>
      <w:r>
        <w:lastRenderedPageBreak/>
        <w:t>Regole aziendali</w:t>
      </w:r>
    </w:p>
    <w:p w14:paraId="1852F1CE" w14:textId="77777777" w:rsidR="008A2A47" w:rsidRDefault="00E42F64">
      <w:pPr>
        <w:pStyle w:val="Titolo2"/>
        <w:rPr>
          <w:rFonts w:hint="eastAsia"/>
        </w:rPr>
      </w:pPr>
      <w:r>
        <w:t>Vincoli di Integrità:</w:t>
      </w:r>
    </w:p>
    <w:tbl>
      <w:tblPr>
        <w:tblW w:w="96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61"/>
        <w:gridCol w:w="8684"/>
      </w:tblGrid>
      <w:tr w:rsidR="008F0951" w14:paraId="709082DB" w14:textId="77777777" w:rsidTr="008F0951">
        <w:tc>
          <w:tcPr>
            <w:tcW w:w="961" w:type="dxa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076BFE03" w14:textId="77777777" w:rsidR="008F0951" w:rsidRDefault="008F0951" w:rsidP="00332BE9">
            <w:pPr>
              <w:pStyle w:val="TableContents"/>
            </w:pPr>
            <w:r>
              <w:t>RV1</w:t>
            </w:r>
          </w:p>
        </w:tc>
        <w:tc>
          <w:tcPr>
            <w:tcW w:w="8684" w:type="dxa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4FC5D34" w14:textId="77777777" w:rsidR="008F0951" w:rsidRDefault="008F0951" w:rsidP="00332BE9">
            <w:pPr>
              <w:pStyle w:val="TableContents"/>
            </w:pPr>
            <w:r>
              <w:t xml:space="preserve">Email non deve essere </w:t>
            </w:r>
            <w:proofErr w:type="spellStart"/>
            <w:r>
              <w:t>null</w:t>
            </w:r>
            <w:proofErr w:type="spellEnd"/>
            <w:r>
              <w:t>.</w:t>
            </w:r>
          </w:p>
        </w:tc>
      </w:tr>
      <w:tr w:rsidR="008F0951" w14:paraId="35EAD182" w14:textId="77777777" w:rsidTr="008F0951">
        <w:trPr>
          <w:trHeight w:val="503"/>
        </w:trPr>
        <w:tc>
          <w:tcPr>
            <w:tcW w:w="961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2F90C22" w14:textId="77777777" w:rsidR="008F0951" w:rsidRDefault="008F0951" w:rsidP="00332BE9">
            <w:pPr>
              <w:pStyle w:val="TableContents"/>
            </w:pPr>
            <w:r>
              <w:t>RV2</w:t>
            </w:r>
          </w:p>
        </w:tc>
        <w:tc>
          <w:tcPr>
            <w:tcW w:w="8684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75368DD" w14:textId="77777777" w:rsidR="008F0951" w:rsidRPr="00FB776B" w:rsidRDefault="008F0951" w:rsidP="00332BE9">
            <w:pPr>
              <w:pStyle w:val="Titolo1"/>
              <w:rPr>
                <w:rFonts w:ascii="Times New Roman" w:hAnsi="Times New Roman" w:cs="Times New Roman"/>
                <w:b w:val="0"/>
                <w:bCs/>
                <w:sz w:val="21"/>
                <w:szCs w:val="21"/>
              </w:rPr>
            </w:pPr>
            <w:r w:rsidRPr="00FB776B">
              <w:rPr>
                <w:rFonts w:ascii="Times New Roman" w:hAnsi="Times New Roman" w:cs="Times New Roman"/>
                <w:b w:val="0"/>
                <w:bCs/>
                <w:sz w:val="21"/>
                <w:szCs w:val="21"/>
              </w:rPr>
              <w:t xml:space="preserve">Codice Opera non deve essere </w:t>
            </w:r>
            <w:proofErr w:type="spellStart"/>
            <w:r w:rsidRPr="00FB776B">
              <w:rPr>
                <w:rFonts w:ascii="Times New Roman" w:hAnsi="Times New Roman" w:cs="Times New Roman"/>
                <w:b w:val="0"/>
                <w:bCs/>
                <w:sz w:val="21"/>
                <w:szCs w:val="21"/>
              </w:rPr>
              <w:t>null</w:t>
            </w:r>
            <w:proofErr w:type="spellEnd"/>
            <w:r w:rsidRPr="00FB776B">
              <w:rPr>
                <w:rFonts w:ascii="Times New Roman" w:hAnsi="Times New Roman" w:cs="Times New Roman"/>
                <w:b w:val="0"/>
                <w:bCs/>
                <w:sz w:val="21"/>
                <w:szCs w:val="21"/>
              </w:rPr>
              <w:t>.</w:t>
            </w:r>
          </w:p>
        </w:tc>
      </w:tr>
      <w:tr w:rsidR="008F0951" w14:paraId="2164AB45" w14:textId="77777777" w:rsidTr="008F0951">
        <w:tc>
          <w:tcPr>
            <w:tcW w:w="961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C743F4C" w14:textId="77777777" w:rsidR="008F0951" w:rsidRDefault="008F0951" w:rsidP="00332BE9">
            <w:pPr>
              <w:pStyle w:val="TableContents"/>
            </w:pPr>
            <w:r>
              <w:t>RV3</w:t>
            </w:r>
          </w:p>
        </w:tc>
        <w:tc>
          <w:tcPr>
            <w:tcW w:w="8684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2ACFCA2" w14:textId="77777777" w:rsidR="008F0951" w:rsidRDefault="008F0951" w:rsidP="00332BE9">
            <w:pPr>
              <w:pStyle w:val="TableContents"/>
            </w:pPr>
            <w:r>
              <w:t>Il voto deve essere compreso tra 1 e 10.</w:t>
            </w:r>
          </w:p>
        </w:tc>
      </w:tr>
      <w:tr w:rsidR="008F0951" w14:paraId="0747EF35" w14:textId="77777777" w:rsidTr="008F0951">
        <w:tc>
          <w:tcPr>
            <w:tcW w:w="961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E0B366E" w14:textId="77777777" w:rsidR="008F0951" w:rsidRDefault="008F0951" w:rsidP="00332BE9">
            <w:pPr>
              <w:pStyle w:val="TableContents"/>
            </w:pPr>
            <w:r>
              <w:t>RV4</w:t>
            </w:r>
          </w:p>
        </w:tc>
        <w:tc>
          <w:tcPr>
            <w:tcW w:w="8684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F33F4EC" w14:textId="6447A8EB" w:rsidR="008F0951" w:rsidRDefault="008F0951" w:rsidP="00332BE9">
            <w:pPr>
              <w:pStyle w:val="TableContents"/>
            </w:pPr>
            <w:r>
              <w:t>Il codice dell’a</w:t>
            </w:r>
            <w:r>
              <w:t>rtista</w:t>
            </w:r>
            <w:r>
              <w:t xml:space="preserve"> non deve essere </w:t>
            </w:r>
            <w:proofErr w:type="spellStart"/>
            <w:r>
              <w:t>null</w:t>
            </w:r>
            <w:proofErr w:type="spellEnd"/>
            <w:r>
              <w:t>.</w:t>
            </w:r>
          </w:p>
        </w:tc>
      </w:tr>
      <w:tr w:rsidR="008F0951" w14:paraId="4AA8DC7D" w14:textId="77777777" w:rsidTr="008F0951">
        <w:trPr>
          <w:trHeight w:val="325"/>
        </w:trPr>
        <w:tc>
          <w:tcPr>
            <w:tcW w:w="961" w:type="dxa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6DB08643" w14:textId="77777777" w:rsidR="008F0951" w:rsidRDefault="008F0951" w:rsidP="00332BE9">
            <w:pPr>
              <w:pStyle w:val="TableContents"/>
            </w:pPr>
            <w:r>
              <w:t>RV5</w:t>
            </w:r>
          </w:p>
        </w:tc>
        <w:tc>
          <w:tcPr>
            <w:tcW w:w="8684" w:type="dxa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281BB985" w14:textId="77777777" w:rsidR="008F0951" w:rsidRDefault="008F0951" w:rsidP="00332BE9">
            <w:pPr>
              <w:pStyle w:val="TableContents"/>
            </w:pPr>
            <w:r>
              <w:t xml:space="preserve">Id della storia non deve essere </w:t>
            </w:r>
            <w:proofErr w:type="spellStart"/>
            <w:r>
              <w:t>null</w:t>
            </w:r>
            <w:proofErr w:type="spellEnd"/>
            <w:r>
              <w:t>.</w:t>
            </w:r>
          </w:p>
        </w:tc>
      </w:tr>
      <w:tr w:rsidR="008F0951" w14:paraId="3B40D4FA" w14:textId="77777777" w:rsidTr="008F0951">
        <w:trPr>
          <w:trHeight w:val="325"/>
        </w:trPr>
        <w:tc>
          <w:tcPr>
            <w:tcW w:w="961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B1F7197" w14:textId="77777777" w:rsidR="008F0951" w:rsidRDefault="008F0951" w:rsidP="00332BE9">
            <w:pPr>
              <w:pStyle w:val="TableContents"/>
            </w:pPr>
            <w:r>
              <w:t>RV6</w:t>
            </w:r>
          </w:p>
        </w:tc>
        <w:tc>
          <w:tcPr>
            <w:tcW w:w="8684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05580F4" w14:textId="7632DFA4" w:rsidR="008F0951" w:rsidRDefault="008F0951" w:rsidP="00332BE9">
            <w:pPr>
              <w:pStyle w:val="TableContents"/>
            </w:pPr>
            <w:r>
              <w:t>Le oper</w:t>
            </w:r>
            <w:r>
              <w:t>e</w:t>
            </w:r>
            <w:r>
              <w:t xml:space="preserve"> di una storia devono fare parte della storia.</w:t>
            </w:r>
          </w:p>
        </w:tc>
      </w:tr>
      <w:tr w:rsidR="008F0951" w14:paraId="0A74FDD0" w14:textId="77777777" w:rsidTr="008F0951">
        <w:trPr>
          <w:trHeight w:val="325"/>
        </w:trPr>
        <w:tc>
          <w:tcPr>
            <w:tcW w:w="961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1374779" w14:textId="77777777" w:rsidR="008F0951" w:rsidRDefault="008F0951" w:rsidP="00332BE9">
            <w:pPr>
              <w:pStyle w:val="TableContents"/>
            </w:pPr>
            <w:r>
              <w:t>RV7</w:t>
            </w:r>
          </w:p>
        </w:tc>
        <w:tc>
          <w:tcPr>
            <w:tcW w:w="8684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0BDBFD5" w14:textId="77777777" w:rsidR="008F0951" w:rsidRDefault="008F0951" w:rsidP="00332BE9">
            <w:pPr>
              <w:pStyle w:val="TableContents"/>
            </w:pPr>
            <w:r>
              <w:t>Il supervisore di un gruppo deve fare parte del gruppo.</w:t>
            </w:r>
          </w:p>
        </w:tc>
      </w:tr>
      <w:tr w:rsidR="008F0951" w14:paraId="0F0AAE1E" w14:textId="77777777" w:rsidTr="008F0951">
        <w:trPr>
          <w:trHeight w:val="325"/>
        </w:trPr>
        <w:tc>
          <w:tcPr>
            <w:tcW w:w="961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539C737" w14:textId="77777777" w:rsidR="008F0951" w:rsidRDefault="008F0951" w:rsidP="00332BE9">
            <w:pPr>
              <w:pStyle w:val="TableContents"/>
            </w:pPr>
            <w:r>
              <w:t>RV8</w:t>
            </w:r>
          </w:p>
        </w:tc>
        <w:tc>
          <w:tcPr>
            <w:tcW w:w="8684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49C663A" w14:textId="77777777" w:rsidR="008F0951" w:rsidRDefault="008F0951" w:rsidP="00332BE9">
            <w:pPr>
              <w:pStyle w:val="TableContents"/>
            </w:pPr>
            <w:r>
              <w:t>Un utente fragile non deve essere un curatore.</w:t>
            </w:r>
          </w:p>
        </w:tc>
      </w:tr>
      <w:tr w:rsidR="008F0951" w14:paraId="023FE98A" w14:textId="77777777" w:rsidTr="008F0951">
        <w:trPr>
          <w:trHeight w:val="325"/>
        </w:trPr>
        <w:tc>
          <w:tcPr>
            <w:tcW w:w="961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7C66FB8" w14:textId="77777777" w:rsidR="008F0951" w:rsidRDefault="008F0951" w:rsidP="00332BE9">
            <w:pPr>
              <w:pStyle w:val="TableContents"/>
            </w:pPr>
            <w:r>
              <w:t>RV9</w:t>
            </w:r>
          </w:p>
        </w:tc>
        <w:tc>
          <w:tcPr>
            <w:tcW w:w="8684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2B8AFE1" w14:textId="77777777" w:rsidR="008F0951" w:rsidRDefault="008F0951" w:rsidP="00332BE9">
            <w:pPr>
              <w:pStyle w:val="TableContents"/>
            </w:pPr>
            <w:r>
              <w:t>La data di nascita dell’artista deve essere nel formato mm/gg/</w:t>
            </w:r>
            <w:proofErr w:type="spellStart"/>
            <w:r>
              <w:t>aaaa</w:t>
            </w:r>
            <w:proofErr w:type="spellEnd"/>
            <w:r>
              <w:t>.</w:t>
            </w:r>
          </w:p>
        </w:tc>
      </w:tr>
      <w:tr w:rsidR="008F0951" w14:paraId="7088FD00" w14:textId="77777777" w:rsidTr="008F0951">
        <w:trPr>
          <w:trHeight w:val="325"/>
        </w:trPr>
        <w:tc>
          <w:tcPr>
            <w:tcW w:w="961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8EEF959" w14:textId="77777777" w:rsidR="008F0951" w:rsidRDefault="008F0951" w:rsidP="00332BE9">
            <w:pPr>
              <w:pStyle w:val="TableContents"/>
            </w:pPr>
            <w:r>
              <w:t>RV10</w:t>
            </w:r>
          </w:p>
        </w:tc>
        <w:tc>
          <w:tcPr>
            <w:tcW w:w="8684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2E0AE3C" w14:textId="77777777" w:rsidR="008F0951" w:rsidRDefault="008F0951" w:rsidP="00332BE9">
            <w:pPr>
              <w:pStyle w:val="TableContents"/>
            </w:pPr>
            <w:r>
              <w:t>Non può esistere un gruppo senza supervisore.</w:t>
            </w:r>
          </w:p>
        </w:tc>
      </w:tr>
      <w:tr w:rsidR="008F0951" w14:paraId="20AD4AC6" w14:textId="77777777" w:rsidTr="008F0951">
        <w:trPr>
          <w:trHeight w:val="325"/>
        </w:trPr>
        <w:tc>
          <w:tcPr>
            <w:tcW w:w="961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25ED499" w14:textId="77777777" w:rsidR="008F0951" w:rsidRDefault="008F0951" w:rsidP="00332BE9">
            <w:pPr>
              <w:pStyle w:val="TableContents"/>
            </w:pPr>
            <w:r>
              <w:t>RV11</w:t>
            </w:r>
          </w:p>
        </w:tc>
        <w:tc>
          <w:tcPr>
            <w:tcW w:w="8684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B0EC521" w14:textId="77777777" w:rsidR="008F0951" w:rsidRDefault="008F0951" w:rsidP="00332BE9">
            <w:pPr>
              <w:pStyle w:val="TableContents"/>
            </w:pPr>
            <w:r>
              <w:t>Le opere su cui i curatori aggiungono domande devono avere obbligatoriamente 3 domande.</w:t>
            </w:r>
          </w:p>
        </w:tc>
      </w:tr>
      <w:tr w:rsidR="008F0951" w14:paraId="41FA2AE0" w14:textId="77777777" w:rsidTr="008F0951">
        <w:trPr>
          <w:trHeight w:val="325"/>
        </w:trPr>
        <w:tc>
          <w:tcPr>
            <w:tcW w:w="961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31A41DB" w14:textId="77777777" w:rsidR="008F0951" w:rsidRDefault="008F0951" w:rsidP="00332BE9">
            <w:pPr>
              <w:pStyle w:val="TableContents"/>
            </w:pPr>
            <w:r>
              <w:t>RV12</w:t>
            </w:r>
          </w:p>
        </w:tc>
        <w:tc>
          <w:tcPr>
            <w:tcW w:w="8684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15D43AE" w14:textId="77777777" w:rsidR="008F0951" w:rsidRDefault="008F0951" w:rsidP="00332BE9">
            <w:pPr>
              <w:pStyle w:val="TableContents"/>
            </w:pPr>
            <w:r>
              <w:t>Un utente deve rispondere a tutte e 3 le domande di un’opera se decide di farlo.</w:t>
            </w:r>
          </w:p>
        </w:tc>
      </w:tr>
      <w:tr w:rsidR="008F0951" w14:paraId="03C873BB" w14:textId="77777777" w:rsidTr="008F0951">
        <w:trPr>
          <w:trHeight w:val="325"/>
        </w:trPr>
        <w:tc>
          <w:tcPr>
            <w:tcW w:w="961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54BA3D9" w14:textId="77777777" w:rsidR="008F0951" w:rsidRDefault="008F0951" w:rsidP="00332BE9">
            <w:pPr>
              <w:pStyle w:val="TableContents"/>
            </w:pPr>
            <w:r>
              <w:t>RV13</w:t>
            </w:r>
          </w:p>
        </w:tc>
        <w:tc>
          <w:tcPr>
            <w:tcW w:w="8684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1D998D2" w14:textId="77777777" w:rsidR="008F0951" w:rsidRDefault="008F0951" w:rsidP="00332BE9">
            <w:pPr>
              <w:pStyle w:val="TableContents"/>
            </w:pPr>
            <w:r>
              <w:t>Un’opera presente nella collezione deve essere esposta anche fisicamente nel museo.</w:t>
            </w:r>
          </w:p>
        </w:tc>
      </w:tr>
      <w:tr w:rsidR="008F0951" w14:paraId="2013099F" w14:textId="77777777" w:rsidTr="008F0951">
        <w:trPr>
          <w:trHeight w:val="325"/>
        </w:trPr>
        <w:tc>
          <w:tcPr>
            <w:tcW w:w="961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C0C6C54" w14:textId="77777777" w:rsidR="008F0951" w:rsidRDefault="008F0951" w:rsidP="00332BE9">
            <w:pPr>
              <w:pStyle w:val="TableContents"/>
            </w:pPr>
            <w:r>
              <w:t>RV14</w:t>
            </w:r>
          </w:p>
        </w:tc>
        <w:tc>
          <w:tcPr>
            <w:tcW w:w="8684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3A4B07A" w14:textId="77777777" w:rsidR="008F0951" w:rsidRDefault="008F0951" w:rsidP="00332BE9">
            <w:pPr>
              <w:pStyle w:val="TableContents"/>
            </w:pPr>
            <w:r>
              <w:t>Una storia deve contenere dalle 2 alle 3 opere.</w:t>
            </w:r>
          </w:p>
        </w:tc>
      </w:tr>
      <w:tr w:rsidR="008F0951" w14:paraId="65F1835E" w14:textId="77777777" w:rsidTr="008F0951">
        <w:trPr>
          <w:trHeight w:val="325"/>
        </w:trPr>
        <w:tc>
          <w:tcPr>
            <w:tcW w:w="961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854180C" w14:textId="70D255D3" w:rsidR="008F0951" w:rsidRDefault="008F0951" w:rsidP="008F0951">
            <w:pPr>
              <w:pStyle w:val="TableContents"/>
            </w:pPr>
            <w:r>
              <w:t>RV15</w:t>
            </w:r>
          </w:p>
        </w:tc>
        <w:tc>
          <w:tcPr>
            <w:tcW w:w="8684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D2B6C95" w14:textId="503363AE" w:rsidR="008F0951" w:rsidRDefault="008F0951" w:rsidP="008F0951">
            <w:pPr>
              <w:pStyle w:val="TableContents"/>
            </w:pPr>
            <w:r>
              <w:t>Un supervisore deve essere maggiorenne.</w:t>
            </w:r>
          </w:p>
        </w:tc>
      </w:tr>
    </w:tbl>
    <w:p w14:paraId="2906486F" w14:textId="77777777" w:rsidR="00DE1770" w:rsidRDefault="00DE1770">
      <w:pPr>
        <w:pStyle w:val="Titolo2"/>
      </w:pPr>
    </w:p>
    <w:p w14:paraId="68448B6C" w14:textId="044D6AC9" w:rsidR="008A2A47" w:rsidRDefault="00E42F64">
      <w:pPr>
        <w:pStyle w:val="Titolo2"/>
        <w:rPr>
          <w:rFonts w:hint="eastAsia"/>
        </w:rPr>
      </w:pPr>
      <w:r>
        <w:t>Derivazioni:</w:t>
      </w:r>
    </w:p>
    <w:tbl>
      <w:tblPr>
        <w:tblW w:w="9645" w:type="dxa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61"/>
        <w:gridCol w:w="8684"/>
      </w:tblGrid>
      <w:tr w:rsidR="008F0951" w14:paraId="42F9062D" w14:textId="77777777" w:rsidTr="008F0951">
        <w:trPr>
          <w:jc w:val="right"/>
        </w:trPr>
        <w:tc>
          <w:tcPr>
            <w:tcW w:w="961" w:type="dxa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E28EA4B" w14:textId="77777777" w:rsidR="008F0951" w:rsidRDefault="008F0951" w:rsidP="00332BE9">
            <w:pPr>
              <w:pStyle w:val="TableContents"/>
            </w:pPr>
            <w:r>
              <w:t>RD1</w:t>
            </w:r>
          </w:p>
        </w:tc>
        <w:tc>
          <w:tcPr>
            <w:tcW w:w="8684" w:type="dxa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62B132DC" w14:textId="77777777" w:rsidR="008F0951" w:rsidRDefault="008F0951" w:rsidP="00332BE9">
            <w:pPr>
              <w:pStyle w:val="TableContents"/>
            </w:pPr>
            <w:r>
              <w:t>Il numero di voti di una storia si ottiene sommando tutti i voti relativi a quella storia</w:t>
            </w:r>
          </w:p>
        </w:tc>
      </w:tr>
      <w:tr w:rsidR="008F0951" w14:paraId="19E30A99" w14:textId="77777777" w:rsidTr="008F0951">
        <w:trPr>
          <w:jc w:val="right"/>
        </w:trPr>
        <w:tc>
          <w:tcPr>
            <w:tcW w:w="961" w:type="dxa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666EC789" w14:textId="77777777" w:rsidR="008F0951" w:rsidRDefault="008F0951" w:rsidP="00332BE9">
            <w:pPr>
              <w:pStyle w:val="TableContents"/>
            </w:pPr>
            <w:r>
              <w:t>RD2</w:t>
            </w:r>
          </w:p>
        </w:tc>
        <w:tc>
          <w:tcPr>
            <w:tcW w:w="8684" w:type="dxa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2E9AEC8" w14:textId="77777777" w:rsidR="008F0951" w:rsidRDefault="008F0951" w:rsidP="00332BE9">
            <w:pPr>
              <w:pStyle w:val="TableContents"/>
            </w:pPr>
            <w:r>
              <w:t>Il numero di utenti maschi si ottiene sommando gli utenti che hanno come genere ‘M’.</w:t>
            </w:r>
          </w:p>
        </w:tc>
      </w:tr>
      <w:tr w:rsidR="008F0951" w14:paraId="074563C3" w14:textId="77777777" w:rsidTr="008F0951">
        <w:trPr>
          <w:jc w:val="right"/>
        </w:trPr>
        <w:tc>
          <w:tcPr>
            <w:tcW w:w="961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61A3E30" w14:textId="77777777" w:rsidR="008F0951" w:rsidRDefault="008F0951" w:rsidP="00332BE9">
            <w:pPr>
              <w:pStyle w:val="TableContents"/>
            </w:pPr>
            <w:r>
              <w:t>RD3</w:t>
            </w:r>
          </w:p>
        </w:tc>
        <w:tc>
          <w:tcPr>
            <w:tcW w:w="8684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7D09087" w14:textId="77777777" w:rsidR="008F0951" w:rsidRDefault="008F0951" w:rsidP="00332BE9">
            <w:pPr>
              <w:pStyle w:val="TableContents"/>
            </w:pPr>
            <w:r>
              <w:t>Il numero di utenti femmina si ottiene sommando gli utenti che hanno come genere ‘F’.</w:t>
            </w:r>
          </w:p>
        </w:tc>
      </w:tr>
      <w:tr w:rsidR="008F0951" w14:paraId="3E2610F9" w14:textId="77777777" w:rsidTr="008F0951">
        <w:trPr>
          <w:jc w:val="right"/>
        </w:trPr>
        <w:tc>
          <w:tcPr>
            <w:tcW w:w="961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C10E5B7" w14:textId="77777777" w:rsidR="008F0951" w:rsidRDefault="008F0951" w:rsidP="00332BE9">
            <w:pPr>
              <w:pStyle w:val="TableContents"/>
            </w:pPr>
            <w:r>
              <w:t>RD3</w:t>
            </w:r>
          </w:p>
        </w:tc>
        <w:tc>
          <w:tcPr>
            <w:tcW w:w="8684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F4967F5" w14:textId="77777777" w:rsidR="008F0951" w:rsidRDefault="008F0951" w:rsidP="00332BE9">
            <w:pPr>
              <w:pStyle w:val="TableContents"/>
            </w:pPr>
            <w:r>
              <w:t xml:space="preserve">La durata di una storia si ottiene facendo la differenza tra il </w:t>
            </w:r>
            <w:proofErr w:type="spellStart"/>
            <w:r>
              <w:t>timestamp</w:t>
            </w:r>
            <w:proofErr w:type="spellEnd"/>
            <w:r>
              <w:t xml:space="preserve"> di fine e di inizio.</w:t>
            </w:r>
          </w:p>
        </w:tc>
      </w:tr>
      <w:tr w:rsidR="008F0951" w14:paraId="7D0AA9E3" w14:textId="77777777" w:rsidTr="008F0951">
        <w:trPr>
          <w:jc w:val="right"/>
        </w:trPr>
        <w:tc>
          <w:tcPr>
            <w:tcW w:w="961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565FABF" w14:textId="77777777" w:rsidR="008F0951" w:rsidRDefault="008F0951" w:rsidP="00332BE9">
            <w:pPr>
              <w:pStyle w:val="TableContents"/>
            </w:pPr>
            <w:r>
              <w:t>RD4</w:t>
            </w:r>
          </w:p>
        </w:tc>
        <w:tc>
          <w:tcPr>
            <w:tcW w:w="8684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4514681" w14:textId="77777777" w:rsidR="008F0951" w:rsidRDefault="008F0951" w:rsidP="00332BE9">
            <w:pPr>
              <w:pStyle w:val="TableContents"/>
            </w:pPr>
            <w:r>
              <w:t>Il numero di interazioni con un’opera si ottiene sommando il numero di hashtag, emoji ed etichette di testo associate a un opera.</w:t>
            </w:r>
          </w:p>
        </w:tc>
      </w:tr>
      <w:tr w:rsidR="008F0951" w14:paraId="6EA7CE8B" w14:textId="77777777" w:rsidTr="008F0951">
        <w:trPr>
          <w:jc w:val="right"/>
        </w:trPr>
        <w:tc>
          <w:tcPr>
            <w:tcW w:w="961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D24604E" w14:textId="77777777" w:rsidR="008F0951" w:rsidRDefault="008F0951" w:rsidP="00332BE9">
            <w:pPr>
              <w:pStyle w:val="TableContents"/>
            </w:pPr>
            <w:r>
              <w:t>RD5</w:t>
            </w:r>
          </w:p>
        </w:tc>
        <w:tc>
          <w:tcPr>
            <w:tcW w:w="8684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78F471C" w14:textId="77777777" w:rsidR="008F0951" w:rsidRDefault="008F0951" w:rsidP="00332BE9">
            <w:pPr>
              <w:pStyle w:val="TableContents"/>
            </w:pPr>
            <w:r>
              <w:t>La differenza tra la data di morte e di nascita di un artista determina l’età di un artista.</w:t>
            </w:r>
          </w:p>
        </w:tc>
      </w:tr>
      <w:tr w:rsidR="008F0951" w14:paraId="063B3F9F" w14:textId="77777777" w:rsidTr="008F0951">
        <w:trPr>
          <w:jc w:val="right"/>
        </w:trPr>
        <w:tc>
          <w:tcPr>
            <w:tcW w:w="961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6AB8E60" w14:textId="77777777" w:rsidR="008F0951" w:rsidRDefault="008F0951" w:rsidP="00332BE9">
            <w:pPr>
              <w:pStyle w:val="TableContents"/>
            </w:pPr>
            <w:r>
              <w:t>RD6</w:t>
            </w:r>
          </w:p>
        </w:tc>
        <w:tc>
          <w:tcPr>
            <w:tcW w:w="8684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E81D7A8" w14:textId="77777777" w:rsidR="008F0951" w:rsidRDefault="008F0951" w:rsidP="00332BE9">
            <w:pPr>
              <w:pStyle w:val="TableContents"/>
            </w:pPr>
            <w:r>
              <w:t>La differenza tra la data attuale e di nascita di un artista determina l’età di un artista.</w:t>
            </w:r>
          </w:p>
        </w:tc>
      </w:tr>
      <w:tr w:rsidR="008F0951" w14:paraId="23F07D75" w14:textId="77777777" w:rsidTr="008F0951">
        <w:trPr>
          <w:jc w:val="right"/>
        </w:trPr>
        <w:tc>
          <w:tcPr>
            <w:tcW w:w="961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A046658" w14:textId="77777777" w:rsidR="008F0951" w:rsidRDefault="008F0951" w:rsidP="00332BE9">
            <w:pPr>
              <w:pStyle w:val="TableContents"/>
            </w:pPr>
            <w:r>
              <w:t>RD6</w:t>
            </w:r>
          </w:p>
        </w:tc>
        <w:tc>
          <w:tcPr>
            <w:tcW w:w="8684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5D6FE90" w14:textId="77777777" w:rsidR="008F0951" w:rsidRDefault="008F0951" w:rsidP="00332BE9">
            <w:pPr>
              <w:pStyle w:val="TableContents"/>
            </w:pPr>
            <w:r>
              <w:t>La differenza tra la data attuale e di nascita di un artista determina l’età di una persona.</w:t>
            </w:r>
          </w:p>
        </w:tc>
      </w:tr>
    </w:tbl>
    <w:p w14:paraId="7747AFCC" w14:textId="1FBC074E" w:rsidR="00DE1770" w:rsidRDefault="00DE1770">
      <w:pPr>
        <w:pStyle w:val="Textbody"/>
      </w:pPr>
    </w:p>
    <w:p w14:paraId="0B710512" w14:textId="77777777" w:rsidR="00DE1770" w:rsidRDefault="00DE1770">
      <w:pPr>
        <w:suppressAutoHyphens w:val="0"/>
        <w:rPr>
          <w:rFonts w:ascii="Times New Roman" w:eastAsia="Times New Roman" w:hAnsi="Times New Roman" w:cs="Times New Roman"/>
        </w:rPr>
      </w:pPr>
      <w:r>
        <w:br w:type="page"/>
      </w:r>
    </w:p>
    <w:p w14:paraId="14300D6A" w14:textId="77777777" w:rsidR="008A2A47" w:rsidRDefault="00E42F64">
      <w:pPr>
        <w:pStyle w:val="Titolo1"/>
      </w:pPr>
      <w:r>
        <w:lastRenderedPageBreak/>
        <w:t>2</w:t>
      </w:r>
      <w:r>
        <w:t xml:space="preserve">.5 Schema relazionale con vincoli di integrità </w:t>
      </w:r>
      <w:r>
        <w:t>referenziale</w:t>
      </w:r>
    </w:p>
    <w:p w14:paraId="0FB7EDF3" w14:textId="77777777" w:rsidR="00E42F64" w:rsidRPr="00E42F64" w:rsidRDefault="00E42F64" w:rsidP="00E42F64">
      <w:pPr>
        <w:pStyle w:val="Textbody"/>
      </w:pPr>
    </w:p>
    <w:p w14:paraId="08CD507D" w14:textId="77777777" w:rsidR="00DE1770" w:rsidRDefault="00DE1770" w:rsidP="00DE1770">
      <w:pPr>
        <w:pStyle w:val="Textbody"/>
        <w:rPr>
          <w:rFonts w:hint="eastAsia"/>
        </w:rPr>
      </w:pPr>
      <w:r>
        <w:rPr>
          <w:rFonts w:hint="eastAsia"/>
        </w:rPr>
        <w:t>Utente (</w:t>
      </w:r>
      <w:r w:rsidRPr="00DE1770">
        <w:rPr>
          <w:rFonts w:hint="eastAsia"/>
          <w:u w:val="single"/>
        </w:rPr>
        <w:t>Email</w:t>
      </w:r>
      <w:r>
        <w:rPr>
          <w:rFonts w:hint="eastAsia"/>
        </w:rPr>
        <w:t>, Nome, Cognome, Data_Nascita, Genere, Password) referenzia Persona (Email)</w:t>
      </w:r>
    </w:p>
    <w:p w14:paraId="4795936B" w14:textId="77777777" w:rsidR="00DE1770" w:rsidRDefault="00DE1770" w:rsidP="00DE1770">
      <w:pPr>
        <w:pStyle w:val="Textbody"/>
        <w:rPr>
          <w:rFonts w:hint="eastAsia"/>
        </w:rPr>
      </w:pPr>
      <w:r>
        <w:rPr>
          <w:rFonts w:hint="eastAsia"/>
        </w:rPr>
        <w:t>Curatore (Email) referenzia Utente (Email)</w:t>
      </w:r>
    </w:p>
    <w:p w14:paraId="504538B3" w14:textId="77777777" w:rsidR="00DE1770" w:rsidRDefault="00DE1770" w:rsidP="00DE1770">
      <w:pPr>
        <w:pStyle w:val="Textbody"/>
        <w:rPr>
          <w:rFonts w:hint="eastAsia"/>
        </w:rPr>
      </w:pPr>
      <w:r>
        <w:rPr>
          <w:rFonts w:hint="eastAsia"/>
        </w:rPr>
        <w:t>Gruppo (Supervisore, Titolo) referenzia Utente (Email)</w:t>
      </w:r>
    </w:p>
    <w:p w14:paraId="0A9D1A26" w14:textId="77777777" w:rsidR="00DE1770" w:rsidRDefault="00DE1770" w:rsidP="00DE1770">
      <w:pPr>
        <w:pStyle w:val="Textbody"/>
        <w:rPr>
          <w:rFonts w:hint="eastAsia"/>
        </w:rPr>
      </w:pPr>
      <w:r>
        <w:rPr>
          <w:rFonts w:hint="eastAsia"/>
        </w:rPr>
        <w:t>Appartiene (Email, Supervisore) referenzia Persona (Email), Gruppo (Supervisore)</w:t>
      </w:r>
    </w:p>
    <w:p w14:paraId="4800E597" w14:textId="77777777" w:rsidR="00DE1770" w:rsidRDefault="00DE1770" w:rsidP="00DE1770">
      <w:pPr>
        <w:pStyle w:val="Textbody"/>
        <w:rPr>
          <w:rFonts w:hint="eastAsia"/>
        </w:rPr>
      </w:pPr>
    </w:p>
    <w:p w14:paraId="6574BE20" w14:textId="77777777" w:rsidR="00DE1770" w:rsidRDefault="00DE1770" w:rsidP="00DE1770">
      <w:pPr>
        <w:pStyle w:val="Textbody"/>
        <w:rPr>
          <w:rFonts w:hint="eastAsia"/>
        </w:rPr>
      </w:pPr>
      <w:r>
        <w:rPr>
          <w:rFonts w:hint="eastAsia"/>
        </w:rPr>
        <w:t>Artista (</w:t>
      </w:r>
      <w:proofErr w:type="spellStart"/>
      <w:r w:rsidRPr="00DE1770">
        <w:rPr>
          <w:rFonts w:hint="eastAsia"/>
          <w:u w:val="single"/>
        </w:rPr>
        <w:t>Codice_Artista</w:t>
      </w:r>
      <w:proofErr w:type="spellEnd"/>
      <w:r>
        <w:rPr>
          <w:rFonts w:hint="eastAsia"/>
        </w:rPr>
        <w:t xml:space="preserve">, Nome, Cognome, Data_Nascita, </w:t>
      </w:r>
      <w:proofErr w:type="spellStart"/>
      <w:r>
        <w:rPr>
          <w:rFonts w:hint="eastAsia"/>
        </w:rPr>
        <w:t>Data_Morte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Stile_Pittorico</w:t>
      </w:r>
      <w:proofErr w:type="spellEnd"/>
      <w:r>
        <w:rPr>
          <w:rFonts w:hint="eastAsia"/>
        </w:rPr>
        <w:t>)</w:t>
      </w:r>
    </w:p>
    <w:p w14:paraId="4AAEBD85" w14:textId="77777777" w:rsidR="00DE1770" w:rsidRDefault="00DE1770" w:rsidP="00DE1770">
      <w:pPr>
        <w:pStyle w:val="Textbody"/>
        <w:rPr>
          <w:rFonts w:hint="eastAsia"/>
        </w:rPr>
      </w:pPr>
      <w:r>
        <w:rPr>
          <w:rFonts w:hint="eastAsia"/>
        </w:rPr>
        <w:t>Opera (</w:t>
      </w:r>
      <w:proofErr w:type="spellStart"/>
      <w:r w:rsidRPr="00DE1770">
        <w:rPr>
          <w:rFonts w:hint="eastAsia"/>
          <w:u w:val="single"/>
        </w:rPr>
        <w:t>Codice_Opera</w:t>
      </w:r>
      <w:proofErr w:type="spellEnd"/>
      <w:r>
        <w:rPr>
          <w:rFonts w:hint="eastAsia"/>
        </w:rPr>
        <w:t xml:space="preserve">, Titolo, Anno, Materiale, Tecnica, Descrizione, </w:t>
      </w:r>
      <w:proofErr w:type="spellStart"/>
      <w:r>
        <w:rPr>
          <w:rFonts w:hint="eastAsia"/>
        </w:rPr>
        <w:t>Codice_Artista</w:t>
      </w:r>
      <w:proofErr w:type="spellEnd"/>
      <w:r>
        <w:rPr>
          <w:rFonts w:hint="eastAsia"/>
        </w:rPr>
        <w:t>) referenzia Artista (</w:t>
      </w:r>
      <w:proofErr w:type="spellStart"/>
      <w:r>
        <w:rPr>
          <w:rFonts w:hint="eastAsia"/>
        </w:rPr>
        <w:t>Codice_Artista</w:t>
      </w:r>
      <w:proofErr w:type="spellEnd"/>
      <w:r>
        <w:rPr>
          <w:rFonts w:hint="eastAsia"/>
        </w:rPr>
        <w:t>)</w:t>
      </w:r>
    </w:p>
    <w:p w14:paraId="2CA986BC" w14:textId="77777777" w:rsidR="00DE1770" w:rsidRDefault="00DE1770" w:rsidP="00DE1770">
      <w:pPr>
        <w:pStyle w:val="Textbody"/>
        <w:rPr>
          <w:rFonts w:hint="eastAsia"/>
        </w:rPr>
      </w:pPr>
      <w:r>
        <w:rPr>
          <w:rFonts w:hint="eastAsia"/>
        </w:rPr>
        <w:t>Storia (</w:t>
      </w:r>
      <w:proofErr w:type="spellStart"/>
      <w:r w:rsidRPr="00DE1770">
        <w:rPr>
          <w:rFonts w:hint="eastAsia"/>
          <w:u w:val="single"/>
        </w:rPr>
        <w:t>ID_Storia</w:t>
      </w:r>
      <w:proofErr w:type="spellEnd"/>
      <w:r>
        <w:rPr>
          <w:rFonts w:hint="eastAsia"/>
        </w:rPr>
        <w:t>, Titolo, TSTPI, TSTPF, Email, eliminata) referenzia Utente (Email)</w:t>
      </w:r>
    </w:p>
    <w:p w14:paraId="7EA2B7F4" w14:textId="77777777" w:rsidR="00DE1770" w:rsidRDefault="00DE1770" w:rsidP="00DE1770">
      <w:pPr>
        <w:pStyle w:val="Textbody"/>
        <w:rPr>
          <w:rFonts w:hint="eastAsia"/>
        </w:rPr>
      </w:pPr>
      <w:r>
        <w:rPr>
          <w:rFonts w:hint="eastAsia"/>
        </w:rPr>
        <w:t>Parte (</w:t>
      </w:r>
      <w:proofErr w:type="spellStart"/>
      <w:r>
        <w:rPr>
          <w:rFonts w:hint="eastAsia"/>
        </w:rPr>
        <w:t>ID_Storia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Codice_Opera</w:t>
      </w:r>
      <w:proofErr w:type="spellEnd"/>
      <w:r>
        <w:rPr>
          <w:rFonts w:hint="eastAsia"/>
        </w:rPr>
        <w:t>, Pagina) referenzia Storia (</w:t>
      </w:r>
      <w:proofErr w:type="spellStart"/>
      <w:r>
        <w:rPr>
          <w:rFonts w:hint="eastAsia"/>
        </w:rPr>
        <w:t>ID_Storia</w:t>
      </w:r>
      <w:proofErr w:type="spellEnd"/>
      <w:r>
        <w:rPr>
          <w:rFonts w:hint="eastAsia"/>
        </w:rPr>
        <w:t>), Opera (</w:t>
      </w:r>
      <w:proofErr w:type="spellStart"/>
      <w:r>
        <w:rPr>
          <w:rFonts w:hint="eastAsia"/>
        </w:rPr>
        <w:t>Codice_Opera</w:t>
      </w:r>
      <w:proofErr w:type="spellEnd"/>
      <w:r>
        <w:rPr>
          <w:rFonts w:hint="eastAsia"/>
        </w:rPr>
        <w:t>)</w:t>
      </w:r>
    </w:p>
    <w:p w14:paraId="43780DCB" w14:textId="77777777" w:rsidR="00DE1770" w:rsidRDefault="00DE1770" w:rsidP="00DE1770">
      <w:pPr>
        <w:pStyle w:val="Textbody"/>
        <w:rPr>
          <w:rFonts w:hint="eastAsia"/>
        </w:rPr>
      </w:pPr>
      <w:r>
        <w:rPr>
          <w:rFonts w:hint="eastAsia"/>
        </w:rPr>
        <w:t xml:space="preserve">Commento (Email, </w:t>
      </w:r>
      <w:proofErr w:type="spellStart"/>
      <w:r>
        <w:rPr>
          <w:rFonts w:hint="eastAsia"/>
        </w:rPr>
        <w:t>ID_Storia</w:t>
      </w:r>
      <w:proofErr w:type="spellEnd"/>
      <w:r>
        <w:rPr>
          <w:rFonts w:hint="eastAsia"/>
        </w:rPr>
        <w:t>, Commento) referenzia Persona (Email), Storia (</w:t>
      </w:r>
      <w:proofErr w:type="spellStart"/>
      <w:r>
        <w:rPr>
          <w:rFonts w:hint="eastAsia"/>
        </w:rPr>
        <w:t>ID_Storia</w:t>
      </w:r>
      <w:proofErr w:type="spellEnd"/>
      <w:r>
        <w:rPr>
          <w:rFonts w:hint="eastAsia"/>
        </w:rPr>
        <w:t>)</w:t>
      </w:r>
    </w:p>
    <w:p w14:paraId="6FB5EBDA" w14:textId="77777777" w:rsidR="00DE1770" w:rsidRDefault="00DE1770" w:rsidP="00DE1770">
      <w:pPr>
        <w:pStyle w:val="Textbody"/>
        <w:rPr>
          <w:rFonts w:hint="eastAsia"/>
        </w:rPr>
      </w:pPr>
      <w:r>
        <w:rPr>
          <w:rFonts w:hint="eastAsia"/>
        </w:rPr>
        <w:t xml:space="preserve">Voto (Email, </w:t>
      </w:r>
      <w:proofErr w:type="spellStart"/>
      <w:r>
        <w:rPr>
          <w:rFonts w:hint="eastAsia"/>
        </w:rPr>
        <w:t>ID_Storia</w:t>
      </w:r>
      <w:proofErr w:type="spellEnd"/>
      <w:r>
        <w:rPr>
          <w:rFonts w:hint="eastAsia"/>
        </w:rPr>
        <w:t>, Voto) referenzia Persona (Email), Storia (</w:t>
      </w:r>
      <w:proofErr w:type="spellStart"/>
      <w:r>
        <w:rPr>
          <w:rFonts w:hint="eastAsia"/>
        </w:rPr>
        <w:t>ID_Storia</w:t>
      </w:r>
      <w:proofErr w:type="spellEnd"/>
      <w:r>
        <w:rPr>
          <w:rFonts w:hint="eastAsia"/>
        </w:rPr>
        <w:t>)</w:t>
      </w:r>
    </w:p>
    <w:p w14:paraId="3125F27F" w14:textId="77777777" w:rsidR="00DE1770" w:rsidRDefault="00DE1770" w:rsidP="00DE1770">
      <w:pPr>
        <w:pStyle w:val="Textbody"/>
        <w:rPr>
          <w:rFonts w:hint="eastAsia"/>
        </w:rPr>
      </w:pPr>
      <w:r>
        <w:rPr>
          <w:rFonts w:hint="eastAsia"/>
        </w:rPr>
        <w:t>Domande (</w:t>
      </w:r>
      <w:proofErr w:type="spellStart"/>
      <w:r>
        <w:rPr>
          <w:rFonts w:hint="eastAsia"/>
        </w:rPr>
        <w:t>Codice_Opera</w:t>
      </w:r>
      <w:proofErr w:type="spellEnd"/>
      <w:r>
        <w:rPr>
          <w:rFonts w:hint="eastAsia"/>
        </w:rPr>
        <w:t>, D1, D2, D3) referenzia Opera (</w:t>
      </w:r>
      <w:proofErr w:type="spellStart"/>
      <w:r>
        <w:rPr>
          <w:rFonts w:hint="eastAsia"/>
        </w:rPr>
        <w:t>Codice_Opera</w:t>
      </w:r>
      <w:proofErr w:type="spellEnd"/>
      <w:r>
        <w:rPr>
          <w:rFonts w:hint="eastAsia"/>
        </w:rPr>
        <w:t>)</w:t>
      </w:r>
    </w:p>
    <w:p w14:paraId="17D4C5FC" w14:textId="77777777" w:rsidR="00DE1770" w:rsidRDefault="00DE1770" w:rsidP="00DE1770">
      <w:pPr>
        <w:pStyle w:val="Textbody"/>
        <w:rPr>
          <w:rFonts w:hint="eastAsia"/>
        </w:rPr>
      </w:pPr>
      <w:r>
        <w:rPr>
          <w:rFonts w:hint="eastAsia"/>
        </w:rPr>
        <w:t xml:space="preserve">Risposte (Email, </w:t>
      </w:r>
      <w:proofErr w:type="spellStart"/>
      <w:r>
        <w:rPr>
          <w:rFonts w:hint="eastAsia"/>
        </w:rPr>
        <w:t>Codice_Opera</w:t>
      </w:r>
      <w:proofErr w:type="spellEnd"/>
      <w:r>
        <w:rPr>
          <w:rFonts w:hint="eastAsia"/>
        </w:rPr>
        <w:t>, R1, R2, R3) referenzia Utente (Email), Opera (</w:t>
      </w:r>
      <w:proofErr w:type="spellStart"/>
      <w:r>
        <w:rPr>
          <w:rFonts w:hint="eastAsia"/>
        </w:rPr>
        <w:t>Codice_Opera</w:t>
      </w:r>
      <w:proofErr w:type="spellEnd"/>
      <w:r>
        <w:rPr>
          <w:rFonts w:hint="eastAsia"/>
        </w:rPr>
        <w:t>)</w:t>
      </w:r>
    </w:p>
    <w:p w14:paraId="58BC11D6" w14:textId="77777777" w:rsidR="00DE1770" w:rsidRDefault="00DE1770" w:rsidP="00DE1770">
      <w:pPr>
        <w:pStyle w:val="Textbody"/>
        <w:rPr>
          <w:rFonts w:hint="eastAsia"/>
        </w:rPr>
      </w:pPr>
      <w:r>
        <w:rPr>
          <w:rFonts w:hint="eastAsia"/>
        </w:rPr>
        <w:t xml:space="preserve">Emoji (Email, </w:t>
      </w:r>
      <w:proofErr w:type="spellStart"/>
      <w:r>
        <w:rPr>
          <w:rFonts w:hint="eastAsia"/>
        </w:rPr>
        <w:t>Codice_Opera</w:t>
      </w:r>
      <w:proofErr w:type="spellEnd"/>
      <w:r>
        <w:rPr>
          <w:rFonts w:hint="eastAsia"/>
        </w:rPr>
        <w:t xml:space="preserve">, Unicode, </w:t>
      </w:r>
      <w:proofErr w:type="spellStart"/>
      <w:r>
        <w:rPr>
          <w:rFonts w:hint="eastAsia"/>
        </w:rPr>
        <w:t>PosX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PosY</w:t>
      </w:r>
      <w:proofErr w:type="spellEnd"/>
      <w:r>
        <w:rPr>
          <w:rFonts w:hint="eastAsia"/>
        </w:rPr>
        <w:t>) referenzia Persona (Email), Opera (</w:t>
      </w:r>
      <w:proofErr w:type="spellStart"/>
      <w:r>
        <w:rPr>
          <w:rFonts w:hint="eastAsia"/>
        </w:rPr>
        <w:t>Codice_Opera</w:t>
      </w:r>
      <w:proofErr w:type="spellEnd"/>
      <w:r>
        <w:rPr>
          <w:rFonts w:hint="eastAsia"/>
        </w:rPr>
        <w:t>)</w:t>
      </w:r>
    </w:p>
    <w:p w14:paraId="42052EE9" w14:textId="77777777" w:rsidR="00DE1770" w:rsidRDefault="00DE1770" w:rsidP="00DE1770">
      <w:pPr>
        <w:pStyle w:val="Textbody"/>
        <w:rPr>
          <w:rFonts w:hint="eastAsia"/>
        </w:rPr>
      </w:pPr>
      <w:proofErr w:type="spellStart"/>
      <w:r>
        <w:rPr>
          <w:rFonts w:hint="eastAsia"/>
        </w:rPr>
        <w:t>HashTag</w:t>
      </w:r>
      <w:proofErr w:type="spellEnd"/>
      <w:r>
        <w:rPr>
          <w:rFonts w:hint="eastAsia"/>
        </w:rPr>
        <w:t xml:space="preserve"> (Email, </w:t>
      </w:r>
      <w:proofErr w:type="spellStart"/>
      <w:r>
        <w:rPr>
          <w:rFonts w:hint="eastAsia"/>
        </w:rPr>
        <w:t>Codice_Opra</w:t>
      </w:r>
      <w:proofErr w:type="spellEnd"/>
      <w:r>
        <w:rPr>
          <w:rFonts w:hint="eastAsia"/>
        </w:rPr>
        <w:t xml:space="preserve">, Tag, </w:t>
      </w:r>
      <w:proofErr w:type="spellStart"/>
      <w:r>
        <w:rPr>
          <w:rFonts w:hint="eastAsia"/>
        </w:rPr>
        <w:t>PosX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PosY</w:t>
      </w:r>
      <w:proofErr w:type="spellEnd"/>
      <w:r>
        <w:rPr>
          <w:rFonts w:hint="eastAsia"/>
        </w:rPr>
        <w:t>) referenzia Persona (Email), Opera (</w:t>
      </w:r>
      <w:proofErr w:type="spellStart"/>
      <w:r>
        <w:rPr>
          <w:rFonts w:hint="eastAsia"/>
        </w:rPr>
        <w:t>Codice_Opera</w:t>
      </w:r>
      <w:proofErr w:type="spellEnd"/>
      <w:r>
        <w:rPr>
          <w:rFonts w:hint="eastAsia"/>
        </w:rPr>
        <w:t>)</w:t>
      </w:r>
    </w:p>
    <w:p w14:paraId="127F48FE" w14:textId="5BE57743" w:rsidR="008A2A47" w:rsidRDefault="00DE1770" w:rsidP="00DE1770">
      <w:pPr>
        <w:pStyle w:val="Textbody"/>
      </w:pPr>
      <w:r>
        <w:rPr>
          <w:rFonts w:hint="eastAsia"/>
        </w:rPr>
        <w:t xml:space="preserve">Etichetta (Email, </w:t>
      </w:r>
      <w:proofErr w:type="spellStart"/>
      <w:r>
        <w:rPr>
          <w:rFonts w:hint="eastAsia"/>
        </w:rPr>
        <w:t>Codice_Opera</w:t>
      </w:r>
      <w:proofErr w:type="spellEnd"/>
      <w:r>
        <w:rPr>
          <w:rFonts w:hint="eastAsia"/>
        </w:rPr>
        <w:t xml:space="preserve">, Testo, </w:t>
      </w:r>
      <w:proofErr w:type="spellStart"/>
      <w:r>
        <w:rPr>
          <w:rFonts w:hint="eastAsia"/>
        </w:rPr>
        <w:t>PosX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PosY</w:t>
      </w:r>
      <w:proofErr w:type="spellEnd"/>
      <w:r>
        <w:rPr>
          <w:rFonts w:hint="eastAsia"/>
        </w:rPr>
        <w:t>) referenzia Persona (Email), Opera (</w:t>
      </w:r>
      <w:proofErr w:type="spellStart"/>
      <w:r>
        <w:rPr>
          <w:rFonts w:hint="eastAsia"/>
        </w:rPr>
        <w:t>Codice_Opera</w:t>
      </w:r>
      <w:proofErr w:type="spellEnd"/>
      <w:r>
        <w:rPr>
          <w:rFonts w:hint="eastAsia"/>
        </w:rPr>
        <w:t>)</w:t>
      </w:r>
    </w:p>
    <w:sectPr w:rsidR="008A2A47">
      <w:footerReference w:type="default" r:id="rId19"/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6ED7EB" w14:textId="77777777" w:rsidR="00E42F64" w:rsidRDefault="00E42F64">
      <w:pPr>
        <w:rPr>
          <w:rFonts w:hint="eastAsia"/>
        </w:rPr>
      </w:pPr>
      <w:r>
        <w:separator/>
      </w:r>
    </w:p>
  </w:endnote>
  <w:endnote w:type="continuationSeparator" w:id="0">
    <w:p w14:paraId="50C55F7C" w14:textId="77777777" w:rsidR="00E42F64" w:rsidRDefault="00E42F64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OpenSymbol">
    <w:altName w:val="Calibri"/>
    <w:charset w:val="00"/>
    <w:family w:val="auto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EasyReading">
    <w:altName w:val="Calibri"/>
    <w:charset w:val="00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469350" w14:textId="23B8769A" w:rsidR="00E42F64" w:rsidRDefault="00E42F64">
    <w:pPr>
      <w:pStyle w:val="Pidipagina"/>
      <w:ind w:right="360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A04288" w14:textId="77777777" w:rsidR="00E42F64" w:rsidRDefault="00E42F64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14:paraId="0C1E0B7E" w14:textId="77777777" w:rsidR="00E42F64" w:rsidRDefault="00E42F64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9709A2"/>
    <w:multiLevelType w:val="multilevel"/>
    <w:tmpl w:val="8B6C11EA"/>
    <w:lvl w:ilvl="0">
      <w:numFmt w:val="bullet"/>
      <w:lvlText w:val="•"/>
      <w:lvlJc w:val="left"/>
      <w:pPr>
        <w:ind w:left="78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14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50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6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22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8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94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30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60" w:hanging="360"/>
      </w:pPr>
      <w:rPr>
        <w:rFonts w:ascii="OpenSymbol" w:eastAsia="OpenSymbol" w:hAnsi="OpenSymbol" w:cs="OpenSymbol"/>
      </w:rPr>
    </w:lvl>
  </w:abstractNum>
  <w:abstractNum w:abstractNumId="1" w15:restartNumberingAfterBreak="0">
    <w:nsid w:val="48B9249E"/>
    <w:multiLevelType w:val="hybridMultilevel"/>
    <w:tmpl w:val="8F5C4F84"/>
    <w:lvl w:ilvl="0" w:tplc="1CC8785C">
      <w:start w:val="10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1308A7"/>
    <w:multiLevelType w:val="hybridMultilevel"/>
    <w:tmpl w:val="43660BDE"/>
    <w:lvl w:ilvl="0" w:tplc="1CC8785C">
      <w:start w:val="10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39437530">
    <w:abstractNumId w:val="0"/>
  </w:num>
  <w:num w:numId="2" w16cid:durableId="1224832799">
    <w:abstractNumId w:val="2"/>
  </w:num>
  <w:num w:numId="3" w16cid:durableId="48667314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attachedTemplate r:id="rId1"/>
  <w:defaultTabStop w:val="709"/>
  <w:autoHyphenation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8A2A47"/>
    <w:rsid w:val="000D0A78"/>
    <w:rsid w:val="000E1CA9"/>
    <w:rsid w:val="00313B44"/>
    <w:rsid w:val="003D3E2C"/>
    <w:rsid w:val="00406B42"/>
    <w:rsid w:val="00694A84"/>
    <w:rsid w:val="00796DE2"/>
    <w:rsid w:val="00884437"/>
    <w:rsid w:val="008A2A47"/>
    <w:rsid w:val="008B1056"/>
    <w:rsid w:val="008F0951"/>
    <w:rsid w:val="008F4A60"/>
    <w:rsid w:val="00AE4E41"/>
    <w:rsid w:val="00DC7338"/>
    <w:rsid w:val="00DE1770"/>
    <w:rsid w:val="00E42F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8F89498"/>
  <w15:docId w15:val="{B044C2DF-A0E3-4354-BAB4-467634BC91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SimSun" w:hAnsi="Liberation Serif" w:cs="Lucida Sans"/>
        <w:kern w:val="3"/>
        <w:sz w:val="24"/>
        <w:szCs w:val="24"/>
        <w:lang w:val="it-IT" w:eastAsia="zh-CN" w:bidi="hi-IN"/>
      </w:rPr>
    </w:rPrDefault>
    <w:pPrDefault>
      <w:pPr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pPr>
      <w:suppressAutoHyphens/>
    </w:pPr>
  </w:style>
  <w:style w:type="paragraph" w:styleId="Titolo1">
    <w:name w:val="heading 1"/>
    <w:basedOn w:val="Heading"/>
    <w:next w:val="Textbody"/>
    <w:uiPriority w:val="9"/>
    <w:qFormat/>
    <w:pPr>
      <w:outlineLvl w:val="0"/>
    </w:pPr>
    <w:rPr>
      <w:rFonts w:ascii="Arial" w:eastAsia="Arial" w:hAnsi="Arial" w:cs="Arial"/>
      <w:b/>
    </w:rPr>
  </w:style>
  <w:style w:type="paragraph" w:styleId="Titolo2">
    <w:name w:val="heading 2"/>
    <w:basedOn w:val="Heading"/>
    <w:next w:val="Textbody"/>
    <w:uiPriority w:val="9"/>
    <w:unhideWhenUsed/>
    <w:qFormat/>
    <w:pPr>
      <w:spacing w:before="57" w:after="113"/>
      <w:outlineLvl w:val="1"/>
    </w:pPr>
    <w:rPr>
      <w:b/>
      <w:bCs/>
    </w:rPr>
  </w:style>
  <w:style w:type="paragraph" w:styleId="Titolo3">
    <w:name w:val="heading 3"/>
    <w:basedOn w:val="Heading"/>
    <w:next w:val="Textbody"/>
    <w:uiPriority w:val="9"/>
    <w:unhideWhenUsed/>
    <w:qFormat/>
    <w:pPr>
      <w:spacing w:before="140"/>
      <w:outlineLvl w:val="2"/>
    </w:pPr>
    <w:rPr>
      <w:rFonts w:ascii="Arial" w:eastAsia="Arial" w:hAnsi="Arial" w:cs="Arial"/>
      <w:b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 w:cs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  <w:rPr>
      <w:rFonts w:ascii="Times New Roman" w:eastAsia="Times New Roman" w:hAnsi="Times New Roman" w:cs="Times New Roman"/>
    </w:rPr>
  </w:style>
  <w:style w:type="paragraph" w:styleId="Elenco">
    <w:name w:val="List"/>
    <w:basedOn w:val="Textbody"/>
  </w:style>
  <w:style w:type="paragraph" w:styleId="Didascalia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HorizontalLine">
    <w:name w:val="Horizontal Line"/>
    <w:basedOn w:val="Standard"/>
    <w:next w:val="Textbody"/>
    <w:pPr>
      <w:suppressLineNumbers/>
      <w:spacing w:after="283"/>
    </w:pPr>
    <w:rPr>
      <w:sz w:val="12"/>
      <w:szCs w:val="12"/>
    </w:rPr>
  </w:style>
  <w:style w:type="paragraph" w:customStyle="1" w:styleId="TableContents">
    <w:name w:val="Table Contents"/>
    <w:basedOn w:val="Standard"/>
    <w:pPr>
      <w:suppressLineNumbers/>
    </w:pPr>
    <w:rPr>
      <w:rFonts w:ascii="Times New Roman" w:eastAsia="Times New Roman" w:hAnsi="Times New Roman" w:cs="Times New Roman"/>
      <w:sz w:val="21"/>
    </w:r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styleId="Titolo">
    <w:name w:val="Title"/>
    <w:basedOn w:val="Heading"/>
    <w:next w:val="Textbody"/>
    <w:uiPriority w:val="10"/>
    <w:qFormat/>
    <w:pPr>
      <w:jc w:val="center"/>
    </w:pPr>
    <w:rPr>
      <w:b/>
      <w:bCs/>
      <w:sz w:val="56"/>
      <w:szCs w:val="56"/>
    </w:rPr>
  </w:style>
  <w:style w:type="paragraph" w:customStyle="1" w:styleId="Framecontents">
    <w:name w:val="Frame contents"/>
    <w:basedOn w:val="Standard"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paragraph" w:styleId="Pidipagina">
    <w:name w:val="footer"/>
    <w:basedOn w:val="Normale"/>
    <w:pPr>
      <w:tabs>
        <w:tab w:val="center" w:pos="4819"/>
        <w:tab w:val="right" w:pos="9638"/>
      </w:tabs>
    </w:pPr>
    <w:rPr>
      <w:rFonts w:cs="Mangal"/>
      <w:szCs w:val="21"/>
    </w:rPr>
  </w:style>
  <w:style w:type="character" w:customStyle="1" w:styleId="PidipaginaCarattere">
    <w:name w:val="Piè di pagina Carattere"/>
    <w:basedOn w:val="Carpredefinitoparagrafo"/>
    <w:rPr>
      <w:rFonts w:cs="Mangal"/>
      <w:szCs w:val="21"/>
    </w:rPr>
  </w:style>
  <w:style w:type="character" w:styleId="Numeropagina">
    <w:name w:val="page number"/>
    <w:basedOn w:val="Carpredefinitoparagrafo"/>
  </w:style>
  <w:style w:type="paragraph" w:styleId="Intestazione">
    <w:name w:val="header"/>
    <w:basedOn w:val="Normale"/>
    <w:link w:val="IntestazioneCarattere"/>
    <w:uiPriority w:val="99"/>
    <w:unhideWhenUsed/>
    <w:rsid w:val="00E42F64"/>
    <w:pPr>
      <w:tabs>
        <w:tab w:val="center" w:pos="4819"/>
        <w:tab w:val="right" w:pos="9638"/>
      </w:tabs>
    </w:pPr>
    <w:rPr>
      <w:rFonts w:cs="Mangal"/>
      <w:szCs w:val="21"/>
    </w:r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E42F64"/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.dotm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4E7CF9-60C0-4202-B5F5-9CF393732D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1531</Words>
  <Characters>8729</Characters>
  <Application>Microsoft Office Word</Application>
  <DocSecurity>0</DocSecurity>
  <Lines>72</Lines>
  <Paragraphs>20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Samuele Giallorenzo</dc:creator>
  <cp:lastModifiedBy>Samuele Giallorenzo</cp:lastModifiedBy>
  <cp:revision>2</cp:revision>
  <dcterms:created xsi:type="dcterms:W3CDTF">2023-09-07T20:38:00Z</dcterms:created>
  <dcterms:modified xsi:type="dcterms:W3CDTF">2023-09-07T20:38:00Z</dcterms:modified>
</cp:coreProperties>
</file>